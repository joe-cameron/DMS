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1C4F7" w14:textId="0576EE10" w:rsidR="00985FAC" w:rsidRPr="0057723E" w:rsidRDefault="00AE09EE" w:rsidP="001876C2">
      <w:pPr>
        <w:jc w:val="right"/>
        <w:rPr>
          <w:rFonts w:ascii="Times New Roman" w:hAnsi="Times New Roman"/>
          <w:b/>
          <w:bCs/>
          <w:sz w:val="28"/>
          <w:szCs w:val="28"/>
        </w:rPr>
      </w:pPr>
      <w:r w:rsidRPr="00B57D6D">
        <w:rPr>
          <w:rFonts w:ascii="Times New Roman" w:hAnsi="Times New Roman"/>
          <w:b/>
          <w:bCs/>
          <w:sz w:val="28"/>
          <w:szCs w:val="28"/>
        </w:rPr>
        <w:t xml:space="preserve">Blanket Work </w:t>
      </w:r>
      <w:proofErr w:type="gramStart"/>
      <w:r w:rsidRPr="00B57D6D">
        <w:rPr>
          <w:rFonts w:ascii="Times New Roman" w:hAnsi="Times New Roman"/>
          <w:b/>
          <w:bCs/>
          <w:sz w:val="28"/>
          <w:szCs w:val="28"/>
        </w:rPr>
        <w:t>Order</w:t>
      </w:r>
      <w:r w:rsidR="00F52920">
        <w:rPr>
          <w:rFonts w:ascii="Times New Roman" w:hAnsi="Times New Roman"/>
          <w:b/>
          <w:bCs/>
          <w:sz w:val="28"/>
          <w:szCs w:val="28"/>
        </w:rPr>
        <w:t xml:space="preserve"> </w:t>
      </w:r>
      <w:r w:rsidRPr="00B15603">
        <w:rPr>
          <w:rFonts w:ascii="Times New Roman" w:hAnsi="Times New Roman"/>
          <w:b/>
          <w:bCs/>
          <w:sz w:val="28"/>
          <w:szCs w:val="28"/>
        </w:rPr>
        <w:t>#</w:t>
      </w:r>
      <w:r w:rsidR="00FB131C">
        <w:rPr>
          <w:rFonts w:ascii="Times New Roman" w:hAnsi="Times New Roman"/>
          <w:b/>
          <w:bCs/>
          <w:sz w:val="28"/>
          <w:szCs w:val="28"/>
        </w:rPr>
        <w:t xml:space="preserve"> </w:t>
      </w:r>
      <w:r w:rsidR="00FB131C" w:rsidRPr="00FB131C">
        <w:rPr>
          <w:rFonts w:ascii="Times New Roman" w:hAnsi="Times New Roman"/>
          <w:b/>
          <w:bCs/>
          <w:sz w:val="28"/>
          <w:szCs w:val="28"/>
          <w:highlight w:val="yellow"/>
        </w:rPr>
        <w:t>__</w:t>
      </w:r>
      <w:proofErr w:type="gramEnd"/>
      <w:r w:rsidR="00FB131C" w:rsidRPr="00FB131C">
        <w:rPr>
          <w:rFonts w:ascii="Times New Roman" w:hAnsi="Times New Roman"/>
          <w:b/>
          <w:bCs/>
          <w:sz w:val="28"/>
          <w:szCs w:val="28"/>
          <w:highlight w:val="yellow"/>
        </w:rPr>
        <w:t>_______</w:t>
      </w:r>
      <w:r w:rsidR="00F52920">
        <w:rPr>
          <w:rFonts w:ascii="Times New Roman" w:hAnsi="Times New Roman"/>
          <w:b/>
          <w:bCs/>
          <w:sz w:val="28"/>
          <w:szCs w:val="28"/>
        </w:rPr>
        <w:t xml:space="preserve"> </w:t>
      </w:r>
      <w:r w:rsidR="00B57D6D">
        <w:rPr>
          <w:rFonts w:ascii="Times New Roman" w:hAnsi="Times New Roman"/>
          <w:b/>
          <w:bCs/>
          <w:sz w:val="28"/>
          <w:szCs w:val="28"/>
        </w:rPr>
        <w:t xml:space="preserve"> </w:t>
      </w:r>
    </w:p>
    <w:p w14:paraId="327E1F5C" w14:textId="77777777" w:rsidR="002B1C34" w:rsidRPr="00967F70" w:rsidRDefault="002B1C34" w:rsidP="002B1C34">
      <w:pPr>
        <w:jc w:val="center"/>
        <w:rPr>
          <w:rFonts w:ascii="Times New Roman" w:hAnsi="Times New Roman"/>
          <w:b/>
          <w:sz w:val="22"/>
          <w:szCs w:val="22"/>
        </w:rPr>
      </w:pPr>
      <w:r w:rsidRPr="00967F70">
        <w:rPr>
          <w:rFonts w:ascii="Times New Roman" w:hAnsi="Times New Roman"/>
          <w:b/>
          <w:sz w:val="22"/>
          <w:szCs w:val="22"/>
        </w:rPr>
        <w:t xml:space="preserve">EXHIBIT </w:t>
      </w:r>
      <w:r w:rsidR="00D427F3" w:rsidRPr="00967F70">
        <w:rPr>
          <w:rFonts w:ascii="Times New Roman" w:hAnsi="Times New Roman"/>
          <w:b/>
          <w:sz w:val="22"/>
          <w:szCs w:val="22"/>
        </w:rPr>
        <w:t>A</w:t>
      </w:r>
    </w:p>
    <w:p w14:paraId="2B85C7EB" w14:textId="77777777" w:rsidR="00EC3B99" w:rsidRDefault="00985FAC" w:rsidP="00EC3B99">
      <w:pPr>
        <w:jc w:val="center"/>
        <w:rPr>
          <w:rFonts w:ascii="Times New Roman" w:hAnsi="Times New Roman"/>
          <w:b/>
          <w:sz w:val="22"/>
          <w:szCs w:val="22"/>
        </w:rPr>
      </w:pPr>
      <w:r w:rsidRPr="00967F70">
        <w:rPr>
          <w:rFonts w:ascii="Times New Roman" w:hAnsi="Times New Roman"/>
          <w:b/>
          <w:sz w:val="22"/>
          <w:szCs w:val="22"/>
        </w:rPr>
        <w:t>Work Order</w:t>
      </w:r>
    </w:p>
    <w:p w14:paraId="46533E63" w14:textId="77777777" w:rsidR="00EC3B99" w:rsidRPr="00EC3B99" w:rsidRDefault="00EC3B99" w:rsidP="00EC3B99">
      <w:pPr>
        <w:jc w:val="center"/>
        <w:rPr>
          <w:rFonts w:ascii="Times New Roman" w:hAnsi="Times New Roman"/>
          <w:b/>
          <w:sz w:val="22"/>
          <w:szCs w:val="22"/>
        </w:rPr>
      </w:pPr>
    </w:p>
    <w:p w14:paraId="012D30CB" w14:textId="69CF4DED" w:rsidR="00EC3B99" w:rsidRPr="00EC3B99" w:rsidRDefault="00C56E72" w:rsidP="3EB14C44">
      <w:pPr>
        <w:rPr>
          <w:rFonts w:ascii="Times New Roman" w:hAnsi="Times New Roman"/>
          <w:sz w:val="22"/>
          <w:szCs w:val="22"/>
        </w:rPr>
      </w:pPr>
      <w:r w:rsidRPr="6B0D00BC">
        <w:rPr>
          <w:rFonts w:ascii="Times New Roman" w:hAnsi="Times New Roman"/>
          <w:sz w:val="22"/>
          <w:szCs w:val="22"/>
        </w:rPr>
        <w:t xml:space="preserve">             </w:t>
      </w:r>
      <w:r w:rsidR="00EC3B99" w:rsidRPr="6B0D00BC">
        <w:rPr>
          <w:rFonts w:ascii="Times New Roman" w:hAnsi="Times New Roman"/>
          <w:sz w:val="22"/>
          <w:szCs w:val="22"/>
        </w:rPr>
        <w:t xml:space="preserve">This </w:t>
      </w:r>
      <w:r w:rsidRPr="6B0D00BC">
        <w:rPr>
          <w:rFonts w:ascii="Times New Roman" w:hAnsi="Times New Roman"/>
          <w:sz w:val="22"/>
          <w:szCs w:val="22"/>
        </w:rPr>
        <w:t xml:space="preserve">work order (“Work order”) dated </w:t>
      </w:r>
      <w:r w:rsidR="00570E84" w:rsidRPr="00570E84">
        <w:rPr>
          <w:rFonts w:ascii="Times New Roman" w:hAnsi="Times New Roman"/>
          <w:b/>
          <w:bCs/>
          <w:sz w:val="22"/>
          <w:szCs w:val="22"/>
          <w:highlight w:val="yellow"/>
        </w:rPr>
        <w:t>Today’s Date</w:t>
      </w:r>
      <w:r w:rsidR="00BE1AF1" w:rsidRPr="6B0D00BC">
        <w:rPr>
          <w:rFonts w:ascii="Times New Roman" w:hAnsi="Times New Roman"/>
          <w:sz w:val="22"/>
          <w:szCs w:val="22"/>
        </w:rPr>
        <w:t>,</w:t>
      </w:r>
      <w:r w:rsidRPr="6B0D00BC">
        <w:rPr>
          <w:rFonts w:ascii="Times New Roman" w:hAnsi="Times New Roman"/>
          <w:sz w:val="22"/>
          <w:szCs w:val="22"/>
        </w:rPr>
        <w:t xml:space="preserve"> supplements the Master Facility Services Contract between the below listed Contractor and Bancroft, A New Jersey Nonprofit Corporation (“Owner”) dated </w:t>
      </w:r>
      <w:r w:rsidR="26BFDEAB" w:rsidRPr="6B0D00BC">
        <w:rPr>
          <w:rFonts w:ascii="Times New Roman" w:hAnsi="Times New Roman"/>
          <w:b/>
          <w:bCs/>
          <w:sz w:val="22"/>
          <w:szCs w:val="22"/>
          <w:highlight w:val="yellow"/>
        </w:rPr>
        <w:t>M</w:t>
      </w:r>
      <w:r w:rsidR="57EE52E6" w:rsidRPr="6B0D00BC">
        <w:rPr>
          <w:rFonts w:ascii="Times New Roman" w:hAnsi="Times New Roman"/>
          <w:b/>
          <w:bCs/>
          <w:sz w:val="22"/>
          <w:szCs w:val="22"/>
          <w:highlight w:val="yellow"/>
        </w:rPr>
        <w:t xml:space="preserve">SA </w:t>
      </w:r>
      <w:r w:rsidR="7552526F" w:rsidRPr="6B0D00BC">
        <w:rPr>
          <w:rFonts w:ascii="Times New Roman" w:hAnsi="Times New Roman"/>
          <w:b/>
          <w:bCs/>
          <w:sz w:val="22"/>
          <w:szCs w:val="22"/>
          <w:highlight w:val="yellow"/>
        </w:rPr>
        <w:t>D</w:t>
      </w:r>
      <w:r w:rsidR="00570E84" w:rsidRPr="00570E84">
        <w:rPr>
          <w:rFonts w:ascii="Times New Roman" w:hAnsi="Times New Roman"/>
          <w:b/>
          <w:bCs/>
          <w:sz w:val="22"/>
          <w:szCs w:val="22"/>
          <w:highlight w:val="yellow"/>
        </w:rPr>
        <w:t>ate</w:t>
      </w:r>
      <w:r w:rsidRPr="6B0D00BC">
        <w:rPr>
          <w:rFonts w:ascii="Times New Roman" w:hAnsi="Times New Roman"/>
          <w:sz w:val="22"/>
          <w:szCs w:val="22"/>
        </w:rPr>
        <w:t xml:space="preserve"> (the </w:t>
      </w:r>
      <w:r w:rsidR="00BE1AF1" w:rsidRPr="6B0D00BC">
        <w:rPr>
          <w:rFonts w:ascii="Times New Roman" w:hAnsi="Times New Roman"/>
          <w:sz w:val="22"/>
          <w:szCs w:val="22"/>
        </w:rPr>
        <w:t>“Contract</w:t>
      </w:r>
      <w:r w:rsidRPr="6B0D00BC">
        <w:rPr>
          <w:rFonts w:ascii="Times New Roman" w:hAnsi="Times New Roman"/>
          <w:sz w:val="22"/>
          <w:szCs w:val="22"/>
        </w:rPr>
        <w:t>”</w:t>
      </w:r>
      <w:r w:rsidR="00C83DFD" w:rsidRPr="6B0D00BC">
        <w:rPr>
          <w:rFonts w:ascii="Times New Roman" w:hAnsi="Times New Roman"/>
          <w:sz w:val="22"/>
          <w:szCs w:val="22"/>
        </w:rPr>
        <w:t>)</w:t>
      </w:r>
      <w:r w:rsidRPr="6B0D00BC">
        <w:rPr>
          <w:rFonts w:ascii="Times New Roman" w:hAnsi="Times New Roman"/>
          <w:sz w:val="22"/>
          <w:szCs w:val="22"/>
        </w:rPr>
        <w:t xml:space="preserve"> and is governed by and subject to the terms and conditions of the contract. Capitalized terms not otherwise defined shall have the meanings ascribed to them in the Contract. The parties </w:t>
      </w:r>
      <w:r w:rsidR="00DE317D" w:rsidRPr="6B0D00BC">
        <w:rPr>
          <w:rFonts w:ascii="Times New Roman" w:hAnsi="Times New Roman"/>
          <w:sz w:val="22"/>
          <w:szCs w:val="22"/>
        </w:rPr>
        <w:t>hereby</w:t>
      </w:r>
      <w:r w:rsidRPr="6B0D00BC">
        <w:rPr>
          <w:rFonts w:ascii="Times New Roman" w:hAnsi="Times New Roman"/>
          <w:sz w:val="22"/>
          <w:szCs w:val="22"/>
        </w:rPr>
        <w:t xml:space="preserve"> agree as follows:</w:t>
      </w:r>
    </w:p>
    <w:p w14:paraId="4040F609" w14:textId="1521A23F" w:rsidR="6B0D00BC" w:rsidRDefault="6B0D00BC" w:rsidP="6B0D00BC">
      <w:pPr>
        <w:rPr>
          <w:rFonts w:ascii="Times New Roman" w:hAnsi="Times New Roman"/>
          <w:sz w:val="22"/>
          <w:szCs w:val="22"/>
        </w:rPr>
      </w:pPr>
    </w:p>
    <w:p w14:paraId="3DB587F5" w14:textId="77777777" w:rsidR="008A7810" w:rsidRDefault="008A7810" w:rsidP="3084CFE9">
      <w:pPr>
        <w:ind w:firstLine="720"/>
        <w:jc w:val="both"/>
        <w:rPr>
          <w:rFonts w:ascii="Times New Roman" w:hAnsi="Times New Roman"/>
          <w:b/>
          <w:bCs/>
          <w:sz w:val="22"/>
          <w:szCs w:val="22"/>
        </w:rPr>
      </w:pPr>
      <w:r w:rsidRPr="3084CFE9">
        <w:rPr>
          <w:rFonts w:ascii="Times New Roman" w:hAnsi="Times New Roman"/>
          <w:b/>
          <w:bCs/>
          <w:sz w:val="22"/>
          <w:szCs w:val="22"/>
        </w:rPr>
        <w:t>Contractor:</w:t>
      </w:r>
    </w:p>
    <w:p w14:paraId="727DE4E4" w14:textId="45CD472A" w:rsidR="12D888DD" w:rsidRDefault="12D888DD" w:rsidP="4D0AB694">
      <w:pPr>
        <w:spacing w:line="259" w:lineRule="auto"/>
        <w:jc w:val="both"/>
        <w:rPr>
          <w:rFonts w:ascii="Times New Roman" w:hAnsi="Times New Roman"/>
          <w:b/>
          <w:bCs/>
          <w:sz w:val="22"/>
          <w:szCs w:val="22"/>
          <w:highlight w:val="yellow"/>
        </w:rPr>
      </w:pPr>
      <w:r w:rsidRPr="4D0AB694">
        <w:rPr>
          <w:rFonts w:ascii="Times New Roman" w:hAnsi="Times New Roman"/>
          <w:b/>
          <w:bCs/>
          <w:sz w:val="22"/>
          <w:szCs w:val="22"/>
        </w:rPr>
        <w:t xml:space="preserve">           </w:t>
      </w:r>
      <w:r w:rsidR="15E49DBF" w:rsidRPr="4D0AB694">
        <w:rPr>
          <w:rFonts w:ascii="Times New Roman" w:hAnsi="Times New Roman"/>
          <w:b/>
          <w:bCs/>
          <w:sz w:val="22"/>
          <w:szCs w:val="22"/>
        </w:rPr>
        <w:t xml:space="preserve">  </w:t>
      </w:r>
      <w:r w:rsidR="0CBC899A" w:rsidRPr="4D0AB694">
        <w:rPr>
          <w:rFonts w:ascii="Times New Roman" w:hAnsi="Times New Roman"/>
          <w:b/>
          <w:bCs/>
          <w:sz w:val="22"/>
          <w:szCs w:val="22"/>
          <w:highlight w:val="yellow"/>
        </w:rPr>
        <w:t>VENDOR NAME</w:t>
      </w:r>
      <w:r w:rsidR="00166B2F">
        <w:rPr>
          <w:rFonts w:ascii="Times New Roman" w:hAnsi="Times New Roman"/>
          <w:b/>
          <w:bCs/>
          <w:sz w:val="22"/>
          <w:szCs w:val="22"/>
          <w:highlight w:val="yellow"/>
        </w:rPr>
        <w:t xml:space="preserve"> </w:t>
      </w:r>
    </w:p>
    <w:p w14:paraId="1BF2F464" w14:textId="2C83FD6B" w:rsidR="15E49DBF" w:rsidRPr="00DE317D" w:rsidRDefault="0CBC899A" w:rsidP="3084CFE9">
      <w:pPr>
        <w:spacing w:line="259" w:lineRule="auto"/>
        <w:ind w:firstLine="720"/>
        <w:jc w:val="both"/>
        <w:rPr>
          <w:rFonts w:ascii="Times New Roman" w:hAnsi="Times New Roman"/>
          <w:b/>
          <w:bCs/>
          <w:sz w:val="22"/>
          <w:szCs w:val="22"/>
          <w:highlight w:val="yellow"/>
        </w:rPr>
      </w:pPr>
      <w:r w:rsidRPr="4D0AB694">
        <w:rPr>
          <w:rFonts w:ascii="Times New Roman" w:hAnsi="Times New Roman"/>
          <w:b/>
          <w:bCs/>
          <w:sz w:val="22"/>
          <w:szCs w:val="22"/>
          <w:highlight w:val="yellow"/>
        </w:rPr>
        <w:t xml:space="preserve">Vendor </w:t>
      </w:r>
      <w:r w:rsidR="12F3D956" w:rsidRPr="4D0AB694">
        <w:rPr>
          <w:rFonts w:ascii="Times New Roman" w:hAnsi="Times New Roman"/>
          <w:b/>
          <w:bCs/>
          <w:sz w:val="22"/>
          <w:szCs w:val="22"/>
          <w:highlight w:val="yellow"/>
        </w:rPr>
        <w:t xml:space="preserve">Street </w:t>
      </w:r>
      <w:r w:rsidRPr="4D0AB694">
        <w:rPr>
          <w:rFonts w:ascii="Times New Roman" w:hAnsi="Times New Roman"/>
          <w:b/>
          <w:bCs/>
          <w:sz w:val="22"/>
          <w:szCs w:val="22"/>
          <w:highlight w:val="yellow"/>
        </w:rPr>
        <w:t>Address</w:t>
      </w:r>
    </w:p>
    <w:p w14:paraId="24AF71F7" w14:textId="3439F3FD" w:rsidR="15E49DBF" w:rsidRDefault="15E49DBF" w:rsidP="00BB7BD4">
      <w:pPr>
        <w:spacing w:line="259" w:lineRule="auto"/>
        <w:ind w:firstLine="720"/>
        <w:jc w:val="both"/>
        <w:rPr>
          <w:rFonts w:ascii="Times New Roman" w:hAnsi="Times New Roman"/>
          <w:b/>
          <w:bCs/>
          <w:sz w:val="22"/>
          <w:szCs w:val="22"/>
        </w:rPr>
      </w:pPr>
      <w:r w:rsidRPr="000D21A1">
        <w:rPr>
          <w:rFonts w:ascii="Times New Roman" w:hAnsi="Times New Roman"/>
          <w:b/>
          <w:bCs/>
          <w:sz w:val="22"/>
          <w:szCs w:val="22"/>
          <w:highlight w:val="yellow"/>
        </w:rPr>
        <w:t>C</w:t>
      </w:r>
      <w:r w:rsidR="14BE0AC1" w:rsidRPr="000D21A1">
        <w:rPr>
          <w:rFonts w:ascii="Times New Roman" w:hAnsi="Times New Roman"/>
          <w:b/>
          <w:bCs/>
          <w:sz w:val="22"/>
          <w:szCs w:val="22"/>
          <w:highlight w:val="yellow"/>
        </w:rPr>
        <w:t>ity, State</w:t>
      </w:r>
      <w:r w:rsidR="5EAC0AEA" w:rsidRPr="000D21A1">
        <w:rPr>
          <w:rFonts w:ascii="Times New Roman" w:hAnsi="Times New Roman"/>
          <w:b/>
          <w:bCs/>
          <w:sz w:val="22"/>
          <w:szCs w:val="22"/>
          <w:highlight w:val="yellow"/>
        </w:rPr>
        <w:t>,</w:t>
      </w:r>
      <w:r w:rsidR="14BE0AC1" w:rsidRPr="000D21A1">
        <w:rPr>
          <w:rFonts w:ascii="Times New Roman" w:hAnsi="Times New Roman"/>
          <w:b/>
          <w:bCs/>
          <w:sz w:val="22"/>
          <w:szCs w:val="22"/>
          <w:highlight w:val="yellow"/>
        </w:rPr>
        <w:t xml:space="preserve"> Zip </w:t>
      </w:r>
      <w:r w:rsidR="14BE0AC1" w:rsidRPr="4D0AB694">
        <w:rPr>
          <w:rFonts w:ascii="Times New Roman" w:hAnsi="Times New Roman"/>
          <w:b/>
          <w:bCs/>
          <w:sz w:val="22"/>
          <w:szCs w:val="22"/>
          <w:highlight w:val="yellow"/>
        </w:rPr>
        <w:t>Code</w:t>
      </w:r>
      <w:r w:rsidRPr="4D0AB694">
        <w:rPr>
          <w:rFonts w:ascii="Times New Roman" w:hAnsi="Times New Roman"/>
          <w:b/>
          <w:bCs/>
          <w:sz w:val="22"/>
          <w:szCs w:val="22"/>
        </w:rPr>
        <w:t xml:space="preserve"> </w:t>
      </w:r>
    </w:p>
    <w:p w14:paraId="5A9FF1B3" w14:textId="70C24F26" w:rsidR="1FBC89AC" w:rsidRDefault="1FBC89AC" w:rsidP="1FBC89AC">
      <w:pPr>
        <w:jc w:val="both"/>
        <w:rPr>
          <w:rFonts w:ascii="Times New Roman" w:hAnsi="Times New Roman"/>
          <w:b/>
          <w:bCs/>
          <w:sz w:val="22"/>
          <w:szCs w:val="22"/>
        </w:rPr>
      </w:pPr>
    </w:p>
    <w:p w14:paraId="47DC099C" w14:textId="0D18E460" w:rsidR="008B19DD" w:rsidRPr="00813EAF" w:rsidRDefault="00C04CF8" w:rsidP="006251D9">
      <w:pPr>
        <w:pStyle w:val="ListParagraph"/>
        <w:widowControl/>
        <w:numPr>
          <w:ilvl w:val="0"/>
          <w:numId w:val="2"/>
        </w:numPr>
        <w:rPr>
          <w:sz w:val="22"/>
          <w:szCs w:val="22"/>
        </w:rPr>
      </w:pPr>
      <w:r w:rsidRPr="3084CFE9">
        <w:rPr>
          <w:sz w:val="22"/>
          <w:szCs w:val="22"/>
        </w:rPr>
        <w:t xml:space="preserve">Contractor shall provide Owner with the following Work: </w:t>
      </w:r>
    </w:p>
    <w:p w14:paraId="6C4607D9" w14:textId="77530ED1" w:rsidR="00B06444" w:rsidRPr="0015386D" w:rsidRDefault="00813EAF" w:rsidP="3084CFE9">
      <w:pPr>
        <w:pStyle w:val="ListParagraph"/>
        <w:widowControl/>
        <w:numPr>
          <w:ilvl w:val="1"/>
          <w:numId w:val="2"/>
        </w:numPr>
        <w:ind w:left="1260"/>
        <w:rPr>
          <w:sz w:val="22"/>
          <w:szCs w:val="22"/>
        </w:rPr>
      </w:pPr>
      <w:r w:rsidRPr="0015386D">
        <w:rPr>
          <w:sz w:val="22"/>
          <w:szCs w:val="22"/>
        </w:rPr>
        <w:t>Scope of work to be determined on an as needed basis and shall not commence without written approval via email including an a</w:t>
      </w:r>
      <w:r w:rsidR="2DD6EE82" w:rsidRPr="0015386D">
        <w:rPr>
          <w:sz w:val="22"/>
          <w:szCs w:val="22"/>
        </w:rPr>
        <w:t>ssigned Cost Center</w:t>
      </w:r>
      <w:r w:rsidR="006848FA" w:rsidRPr="0015386D">
        <w:rPr>
          <w:sz w:val="22"/>
          <w:szCs w:val="22"/>
        </w:rPr>
        <w:t xml:space="preserve">. </w:t>
      </w:r>
      <w:r w:rsidR="77C9EC02" w:rsidRPr="0015386D">
        <w:rPr>
          <w:sz w:val="22"/>
          <w:szCs w:val="22"/>
        </w:rPr>
        <w:t>If further work and parts</w:t>
      </w:r>
      <w:r w:rsidR="04C7178B" w:rsidRPr="0015386D">
        <w:rPr>
          <w:sz w:val="22"/>
          <w:szCs w:val="22"/>
        </w:rPr>
        <w:t>/</w:t>
      </w:r>
      <w:r w:rsidR="77C9EC02" w:rsidRPr="0015386D">
        <w:rPr>
          <w:sz w:val="22"/>
          <w:szCs w:val="22"/>
        </w:rPr>
        <w:t>materials are needed</w:t>
      </w:r>
      <w:r w:rsidR="4921D5AA" w:rsidRPr="0015386D">
        <w:rPr>
          <w:sz w:val="22"/>
          <w:szCs w:val="22"/>
        </w:rPr>
        <w:t xml:space="preserve"> to complete services or correct </w:t>
      </w:r>
      <w:r w:rsidR="0015386D" w:rsidRPr="0015386D">
        <w:rPr>
          <w:sz w:val="22"/>
          <w:szCs w:val="22"/>
        </w:rPr>
        <w:t>issues</w:t>
      </w:r>
      <w:r w:rsidR="77C9EC02" w:rsidRPr="0015386D">
        <w:rPr>
          <w:sz w:val="22"/>
          <w:szCs w:val="22"/>
        </w:rPr>
        <w:t xml:space="preserve">, vendor shall provide in proposal or email </w:t>
      </w:r>
      <w:r w:rsidR="1418F842" w:rsidRPr="0015386D">
        <w:rPr>
          <w:sz w:val="22"/>
          <w:szCs w:val="22"/>
        </w:rPr>
        <w:t>the estimated</w:t>
      </w:r>
      <w:r w:rsidR="77C9EC02" w:rsidRPr="0015386D">
        <w:rPr>
          <w:sz w:val="22"/>
          <w:szCs w:val="22"/>
        </w:rPr>
        <w:t xml:space="preserve"> additional costs</w:t>
      </w:r>
      <w:r w:rsidR="3E338245" w:rsidRPr="0015386D">
        <w:rPr>
          <w:sz w:val="22"/>
          <w:szCs w:val="22"/>
        </w:rPr>
        <w:t xml:space="preserve">, </w:t>
      </w:r>
      <w:r w:rsidR="2D19EC53" w:rsidRPr="0015386D">
        <w:rPr>
          <w:sz w:val="22"/>
          <w:szCs w:val="22"/>
        </w:rPr>
        <w:t xml:space="preserve">to </w:t>
      </w:r>
      <w:r w:rsidR="3E338245" w:rsidRPr="0015386D">
        <w:rPr>
          <w:sz w:val="22"/>
          <w:szCs w:val="22"/>
        </w:rPr>
        <w:t>includ</w:t>
      </w:r>
      <w:r w:rsidR="34686031" w:rsidRPr="0015386D">
        <w:rPr>
          <w:sz w:val="22"/>
          <w:szCs w:val="22"/>
        </w:rPr>
        <w:t>e</w:t>
      </w:r>
      <w:r w:rsidR="3E338245" w:rsidRPr="0015386D">
        <w:rPr>
          <w:sz w:val="22"/>
          <w:szCs w:val="22"/>
        </w:rPr>
        <w:t xml:space="preserve"> parts, material, and labor</w:t>
      </w:r>
      <w:r w:rsidR="7EEFF423" w:rsidRPr="0015386D">
        <w:rPr>
          <w:sz w:val="22"/>
          <w:szCs w:val="22"/>
        </w:rPr>
        <w:t xml:space="preserve"> for approval</w:t>
      </w:r>
      <w:r w:rsidR="77C9EC02" w:rsidRPr="0015386D">
        <w:rPr>
          <w:sz w:val="22"/>
          <w:szCs w:val="22"/>
        </w:rPr>
        <w:t>.</w:t>
      </w:r>
      <w:r w:rsidR="006848FA" w:rsidRPr="0015386D">
        <w:rPr>
          <w:sz w:val="22"/>
          <w:szCs w:val="22"/>
        </w:rPr>
        <w:t xml:space="preserve"> </w:t>
      </w:r>
      <w:r w:rsidR="00ED024F" w:rsidRPr="0015386D">
        <w:rPr>
          <w:sz w:val="22"/>
          <w:szCs w:val="22"/>
        </w:rPr>
        <w:t xml:space="preserve">In the event of work being </w:t>
      </w:r>
      <w:r w:rsidR="00934F11" w:rsidRPr="0015386D">
        <w:rPr>
          <w:sz w:val="22"/>
          <w:szCs w:val="22"/>
        </w:rPr>
        <w:t>needed</w:t>
      </w:r>
      <w:r w:rsidR="00ED024F" w:rsidRPr="0015386D">
        <w:rPr>
          <w:sz w:val="22"/>
          <w:szCs w:val="22"/>
        </w:rPr>
        <w:t xml:space="preserve"> after hours</w:t>
      </w:r>
      <w:r w:rsidR="00934F11" w:rsidRPr="0015386D">
        <w:rPr>
          <w:sz w:val="22"/>
          <w:szCs w:val="22"/>
        </w:rPr>
        <w:t>,</w:t>
      </w:r>
      <w:r w:rsidR="00ED024F" w:rsidRPr="0015386D">
        <w:rPr>
          <w:sz w:val="22"/>
          <w:szCs w:val="22"/>
        </w:rPr>
        <w:t xml:space="preserve"> on weekends</w:t>
      </w:r>
      <w:r w:rsidR="00934F11" w:rsidRPr="0015386D">
        <w:rPr>
          <w:sz w:val="22"/>
          <w:szCs w:val="22"/>
        </w:rPr>
        <w:t xml:space="preserve"> or Holidays</w:t>
      </w:r>
      <w:r w:rsidR="00ED024F" w:rsidRPr="0015386D">
        <w:rPr>
          <w:sz w:val="22"/>
          <w:szCs w:val="22"/>
        </w:rPr>
        <w:t xml:space="preserve">, </w:t>
      </w:r>
      <w:r w:rsidR="00934F11" w:rsidRPr="0015386D">
        <w:rPr>
          <w:sz w:val="22"/>
          <w:szCs w:val="22"/>
        </w:rPr>
        <w:t>proceed on verbal</w:t>
      </w:r>
      <w:r w:rsidR="3B4BA3C5" w:rsidRPr="0015386D">
        <w:rPr>
          <w:sz w:val="22"/>
          <w:szCs w:val="22"/>
        </w:rPr>
        <w:t xml:space="preserve"> approval</w:t>
      </w:r>
      <w:r w:rsidR="0DC21D8C" w:rsidRPr="0015386D">
        <w:rPr>
          <w:sz w:val="22"/>
          <w:szCs w:val="22"/>
        </w:rPr>
        <w:t xml:space="preserve">, </w:t>
      </w:r>
      <w:r w:rsidR="4575E1DF" w:rsidRPr="0015386D">
        <w:rPr>
          <w:sz w:val="22"/>
          <w:szCs w:val="22"/>
        </w:rPr>
        <w:t>with</w:t>
      </w:r>
      <w:r w:rsidR="00934F11" w:rsidRPr="0015386D">
        <w:rPr>
          <w:sz w:val="22"/>
          <w:szCs w:val="22"/>
        </w:rPr>
        <w:t xml:space="preserve"> </w:t>
      </w:r>
      <w:r w:rsidR="00ED024F" w:rsidRPr="0015386D">
        <w:rPr>
          <w:sz w:val="22"/>
          <w:szCs w:val="22"/>
        </w:rPr>
        <w:t>the email authorization</w:t>
      </w:r>
      <w:r w:rsidR="711329CC" w:rsidRPr="0015386D">
        <w:rPr>
          <w:sz w:val="22"/>
          <w:szCs w:val="22"/>
        </w:rPr>
        <w:t xml:space="preserve"> </w:t>
      </w:r>
      <w:r w:rsidR="253301FC" w:rsidRPr="0015386D">
        <w:rPr>
          <w:sz w:val="22"/>
          <w:szCs w:val="22"/>
        </w:rPr>
        <w:t xml:space="preserve">being provided by the Owner </w:t>
      </w:r>
      <w:r w:rsidR="1AC1DB2A" w:rsidRPr="0015386D">
        <w:rPr>
          <w:sz w:val="22"/>
          <w:szCs w:val="22"/>
        </w:rPr>
        <w:t xml:space="preserve">on </w:t>
      </w:r>
      <w:r w:rsidR="253301FC" w:rsidRPr="0015386D">
        <w:rPr>
          <w:sz w:val="22"/>
          <w:szCs w:val="22"/>
        </w:rPr>
        <w:t>the next business day.</w:t>
      </w:r>
    </w:p>
    <w:p w14:paraId="5A8A68AD" w14:textId="537D9A65" w:rsidR="6DDCD0E4" w:rsidRDefault="6DDCD0E4" w:rsidP="4D0AB694">
      <w:pPr>
        <w:pStyle w:val="ListParagraph"/>
        <w:widowControl/>
        <w:ind w:left="2520"/>
        <w:rPr>
          <w:color w:val="FF0000"/>
          <w:sz w:val="22"/>
          <w:szCs w:val="22"/>
        </w:rPr>
      </w:pPr>
    </w:p>
    <w:p w14:paraId="58096BA5" w14:textId="00A7CD8E" w:rsidR="000179F9" w:rsidRPr="00555EC4" w:rsidRDefault="001E263C" w:rsidP="00555EC4">
      <w:pPr>
        <w:pStyle w:val="ListParagraph"/>
        <w:widowControl/>
        <w:numPr>
          <w:ilvl w:val="0"/>
          <w:numId w:val="3"/>
        </w:numPr>
        <w:tabs>
          <w:tab w:val="left" w:pos="1080"/>
        </w:tabs>
        <w:rPr>
          <w:sz w:val="22"/>
          <w:szCs w:val="22"/>
        </w:rPr>
      </w:pPr>
      <w:r w:rsidRPr="00555EC4">
        <w:rPr>
          <w:sz w:val="22"/>
          <w:szCs w:val="22"/>
        </w:rPr>
        <w:t>Th</w:t>
      </w:r>
      <w:r w:rsidR="00934F11" w:rsidRPr="00555EC4">
        <w:rPr>
          <w:sz w:val="22"/>
          <w:szCs w:val="22"/>
        </w:rPr>
        <w:t>is</w:t>
      </w:r>
      <w:r w:rsidRPr="00555EC4">
        <w:rPr>
          <w:sz w:val="22"/>
          <w:szCs w:val="22"/>
        </w:rPr>
        <w:t xml:space="preserve"> work</w:t>
      </w:r>
      <w:r w:rsidR="00813EAF" w:rsidRPr="00555EC4">
        <w:rPr>
          <w:sz w:val="22"/>
          <w:szCs w:val="22"/>
        </w:rPr>
        <w:t xml:space="preserve"> </w:t>
      </w:r>
      <w:r w:rsidR="00934F11" w:rsidRPr="00555EC4">
        <w:rPr>
          <w:sz w:val="22"/>
          <w:szCs w:val="22"/>
        </w:rPr>
        <w:t xml:space="preserve">order </w:t>
      </w:r>
      <w:r w:rsidRPr="00555EC4">
        <w:rPr>
          <w:sz w:val="22"/>
          <w:szCs w:val="22"/>
        </w:rPr>
        <w:t xml:space="preserve">shall </w:t>
      </w:r>
      <w:r w:rsidR="00884E17" w:rsidRPr="00555EC4">
        <w:rPr>
          <w:sz w:val="22"/>
          <w:szCs w:val="22"/>
        </w:rPr>
        <w:t xml:space="preserve">become effective upon being fully executed and will </w:t>
      </w:r>
      <w:r w:rsidR="00573188" w:rsidRPr="00555EC4">
        <w:rPr>
          <w:sz w:val="22"/>
          <w:szCs w:val="22"/>
        </w:rPr>
        <w:t>cover work</w:t>
      </w:r>
      <w:r w:rsidR="00C91513" w:rsidRPr="00555EC4">
        <w:rPr>
          <w:sz w:val="22"/>
          <w:szCs w:val="22"/>
        </w:rPr>
        <w:t xml:space="preserve"> as</w:t>
      </w:r>
      <w:r w:rsidR="004941F1" w:rsidRPr="00555EC4">
        <w:rPr>
          <w:sz w:val="22"/>
          <w:szCs w:val="22"/>
        </w:rPr>
        <w:t xml:space="preserve"> </w:t>
      </w:r>
      <w:r w:rsidR="00E45E73" w:rsidRPr="00555EC4">
        <w:rPr>
          <w:sz w:val="22"/>
          <w:szCs w:val="22"/>
        </w:rPr>
        <w:t xml:space="preserve">awarded </w:t>
      </w:r>
      <w:proofErr w:type="gramStart"/>
      <w:r w:rsidR="00C91513" w:rsidRPr="00555EC4">
        <w:rPr>
          <w:sz w:val="22"/>
          <w:szCs w:val="22"/>
        </w:rPr>
        <w:t>per</w:t>
      </w:r>
      <w:proofErr w:type="gramEnd"/>
      <w:r w:rsidR="00C91513" w:rsidRPr="00555EC4">
        <w:rPr>
          <w:sz w:val="22"/>
          <w:szCs w:val="22"/>
        </w:rPr>
        <w:t xml:space="preserve"> item No. 1 above.  This work order shall terminate upon written notification of either party.</w:t>
      </w:r>
      <w:r w:rsidR="00813EAF" w:rsidRPr="00555EC4">
        <w:rPr>
          <w:sz w:val="22"/>
          <w:szCs w:val="22"/>
        </w:rPr>
        <w:t xml:space="preserve"> </w:t>
      </w:r>
    </w:p>
    <w:p w14:paraId="76D64CB4" w14:textId="77777777" w:rsidR="00573188" w:rsidRPr="00573188" w:rsidRDefault="00573188" w:rsidP="00573188">
      <w:pPr>
        <w:pStyle w:val="ListParagraph"/>
        <w:widowControl/>
        <w:tabs>
          <w:tab w:val="left" w:pos="1080"/>
        </w:tabs>
        <w:ind w:left="1080"/>
        <w:rPr>
          <w:sz w:val="22"/>
          <w:szCs w:val="22"/>
        </w:rPr>
      </w:pPr>
    </w:p>
    <w:p w14:paraId="7C737912" w14:textId="71AE7357" w:rsidR="000179F9" w:rsidRDefault="006E0CEF" w:rsidP="00573188">
      <w:pPr>
        <w:pStyle w:val="ListParagraph"/>
        <w:widowControl/>
        <w:numPr>
          <w:ilvl w:val="0"/>
          <w:numId w:val="3"/>
        </w:numPr>
        <w:rPr>
          <w:sz w:val="22"/>
          <w:szCs w:val="22"/>
        </w:rPr>
      </w:pPr>
      <w:r>
        <w:rPr>
          <w:rStyle w:val="normaltextrun"/>
          <w:color w:val="000000"/>
          <w:sz w:val="22"/>
          <w:szCs w:val="22"/>
          <w:shd w:val="clear" w:color="auto" w:fill="FFFFFF"/>
        </w:rPr>
        <w:t>The fee for the Work shall be per approved proposals on an as needed basis.</w:t>
      </w:r>
    </w:p>
    <w:p w14:paraId="74DD8EE2" w14:textId="77777777" w:rsidR="00EA4833" w:rsidRPr="00EA4833" w:rsidRDefault="00EA4833" w:rsidP="00EA4833">
      <w:pPr>
        <w:pStyle w:val="ListParagraph"/>
        <w:rPr>
          <w:sz w:val="22"/>
          <w:szCs w:val="22"/>
        </w:rPr>
      </w:pPr>
    </w:p>
    <w:p w14:paraId="688E4E71" w14:textId="780CE578" w:rsidR="00EA4833" w:rsidRPr="00573188" w:rsidRDefault="00EA4833" w:rsidP="00EA4833">
      <w:pPr>
        <w:pStyle w:val="ListParagraph"/>
        <w:widowControl/>
        <w:numPr>
          <w:ilvl w:val="0"/>
          <w:numId w:val="3"/>
        </w:numPr>
        <w:tabs>
          <w:tab w:val="left" w:pos="900"/>
        </w:tabs>
        <w:rPr>
          <w:sz w:val="22"/>
          <w:szCs w:val="22"/>
        </w:rPr>
      </w:pPr>
      <w:r w:rsidRPr="5F37761E">
        <w:rPr>
          <w:sz w:val="22"/>
          <w:szCs w:val="22"/>
        </w:rPr>
        <w:t xml:space="preserve">   Contractor’s and Owner’s primary point of contact for all matters pertaining to Contractor’s and Owner’s responsibilities </w:t>
      </w:r>
      <w:r w:rsidR="367B466F" w:rsidRPr="5F37761E">
        <w:rPr>
          <w:sz w:val="22"/>
          <w:szCs w:val="22"/>
        </w:rPr>
        <w:t>u</w:t>
      </w:r>
      <w:r w:rsidRPr="5F37761E">
        <w:rPr>
          <w:sz w:val="22"/>
          <w:szCs w:val="22"/>
        </w:rPr>
        <w:t xml:space="preserve">nder this Work Order are the individuals listed below. Either party may change its primary point </w:t>
      </w:r>
      <w:r w:rsidR="008C4011" w:rsidRPr="5F37761E">
        <w:rPr>
          <w:sz w:val="22"/>
          <w:szCs w:val="22"/>
        </w:rPr>
        <w:t xml:space="preserve">of contact </w:t>
      </w:r>
      <w:r w:rsidRPr="5F37761E">
        <w:rPr>
          <w:sz w:val="22"/>
          <w:szCs w:val="22"/>
        </w:rPr>
        <w:t>at any time with</w:t>
      </w:r>
      <w:r w:rsidR="008C4011" w:rsidRPr="5F37761E">
        <w:rPr>
          <w:sz w:val="22"/>
          <w:szCs w:val="22"/>
        </w:rPr>
        <w:t>out</w:t>
      </w:r>
      <w:r w:rsidRPr="5F37761E">
        <w:rPr>
          <w:sz w:val="22"/>
          <w:szCs w:val="22"/>
        </w:rPr>
        <w:t xml:space="preserve"> notice to the other party.                                     </w:t>
      </w:r>
    </w:p>
    <w:p w14:paraId="1DB64764" w14:textId="77777777" w:rsidR="00EA4833" w:rsidRDefault="00EA4833" w:rsidP="00EA4833">
      <w:pPr>
        <w:pStyle w:val="ListParagraph"/>
        <w:widowControl/>
        <w:ind w:left="1080"/>
        <w:rPr>
          <w:sz w:val="22"/>
          <w:szCs w:val="22"/>
        </w:rPr>
      </w:pPr>
    </w:p>
    <w:p w14:paraId="1845DAFE" w14:textId="331150B3" w:rsidR="009148D0" w:rsidRDefault="009148D0" w:rsidP="41C9BE15">
      <w:pPr>
        <w:pStyle w:val="ListParagraph"/>
        <w:spacing w:line="259" w:lineRule="auto"/>
        <w:ind w:firstLine="540"/>
        <w:rPr>
          <w:b/>
          <w:bCs/>
          <w:color w:val="004F88"/>
          <w:sz w:val="22"/>
          <w:szCs w:val="22"/>
          <w:u w:val="single"/>
        </w:rPr>
      </w:pPr>
      <w:r w:rsidRPr="6B0D00BC">
        <w:rPr>
          <w:b/>
          <w:bCs/>
          <w:sz w:val="22"/>
          <w:szCs w:val="22"/>
        </w:rPr>
        <w:t xml:space="preserve">Contractor Primary Contract Contact: </w:t>
      </w:r>
      <w:r w:rsidR="0048615E" w:rsidRPr="6B0D00BC">
        <w:rPr>
          <w:b/>
          <w:bCs/>
          <w:sz w:val="22"/>
          <w:szCs w:val="22"/>
          <w:highlight w:val="yellow"/>
          <w:u w:val="single"/>
        </w:rPr>
        <w:t>Contact Name,</w:t>
      </w:r>
      <w:r w:rsidR="0048615E" w:rsidRPr="004F404C">
        <w:rPr>
          <w:b/>
          <w:bCs/>
          <w:sz w:val="22"/>
          <w:szCs w:val="22"/>
          <w:u w:val="single"/>
        </w:rPr>
        <w:t xml:space="preserve"> </w:t>
      </w:r>
      <w:proofErr w:type="gramStart"/>
      <w:r w:rsidR="0048615E" w:rsidRPr="6B0D00BC">
        <w:rPr>
          <w:b/>
          <w:bCs/>
          <w:sz w:val="22"/>
          <w:szCs w:val="22"/>
          <w:highlight w:val="yellow"/>
          <w:u w:val="single"/>
        </w:rPr>
        <w:t>Tele#</w:t>
      </w:r>
      <w:r w:rsidR="0048615E" w:rsidRPr="0098178F">
        <w:rPr>
          <w:b/>
          <w:bCs/>
          <w:sz w:val="22"/>
          <w:szCs w:val="22"/>
          <w:u w:val="single"/>
        </w:rPr>
        <w:t>,</w:t>
      </w:r>
      <w:proofErr w:type="gramEnd"/>
      <w:r w:rsidR="0048615E" w:rsidRPr="004F404C">
        <w:rPr>
          <w:b/>
          <w:bCs/>
          <w:sz w:val="22"/>
          <w:szCs w:val="22"/>
          <w:u w:val="single"/>
        </w:rPr>
        <w:t xml:space="preserve"> </w:t>
      </w:r>
      <w:r w:rsidR="0048615E" w:rsidRPr="6B0D00BC">
        <w:rPr>
          <w:b/>
          <w:bCs/>
          <w:color w:val="004F88"/>
          <w:sz w:val="22"/>
          <w:szCs w:val="22"/>
          <w:highlight w:val="yellow"/>
          <w:u w:val="single"/>
        </w:rPr>
        <w:t>email address</w:t>
      </w:r>
      <w:r w:rsidR="1EBE9634" w:rsidRPr="6B0D00BC">
        <w:rPr>
          <w:b/>
          <w:bCs/>
          <w:color w:val="004F88"/>
          <w:sz w:val="22"/>
          <w:szCs w:val="22"/>
          <w:highlight w:val="yellow"/>
          <w:u w:val="single"/>
        </w:rPr>
        <w:t xml:space="preserve"> </w:t>
      </w:r>
      <w:r w:rsidR="671AB93D" w:rsidRPr="6B0D00BC">
        <w:rPr>
          <w:b/>
          <w:bCs/>
          <w:color w:val="004F88"/>
          <w:sz w:val="22"/>
          <w:szCs w:val="22"/>
          <w:highlight w:val="yellow"/>
          <w:u w:val="single"/>
        </w:rPr>
        <w:t>(</w:t>
      </w:r>
      <w:r w:rsidR="3C30280B" w:rsidRPr="6B0D00BC">
        <w:rPr>
          <w:b/>
          <w:bCs/>
          <w:color w:val="004F88"/>
          <w:sz w:val="22"/>
          <w:szCs w:val="22"/>
          <w:highlight w:val="yellow"/>
          <w:u w:val="single"/>
        </w:rPr>
        <w:t>V</w:t>
      </w:r>
      <w:r w:rsidR="51EB8E8C" w:rsidRPr="6B0D00BC">
        <w:rPr>
          <w:b/>
          <w:bCs/>
          <w:color w:val="004F88"/>
          <w:sz w:val="22"/>
          <w:szCs w:val="22"/>
          <w:highlight w:val="yellow"/>
          <w:u w:val="single"/>
        </w:rPr>
        <w:t>endor</w:t>
      </w:r>
      <w:r w:rsidR="5A2DC5BB" w:rsidRPr="6B0D00BC">
        <w:rPr>
          <w:b/>
          <w:bCs/>
          <w:color w:val="004F88"/>
          <w:sz w:val="22"/>
          <w:szCs w:val="22"/>
          <w:highlight w:val="yellow"/>
          <w:u w:val="single"/>
        </w:rPr>
        <w:t>)</w:t>
      </w:r>
    </w:p>
    <w:p w14:paraId="440AB417" w14:textId="661E4C09" w:rsidR="004F404C" w:rsidRPr="004F404C" w:rsidRDefault="009148D0" w:rsidP="004F404C">
      <w:pPr>
        <w:pStyle w:val="ListParagraph"/>
        <w:ind w:firstLine="540"/>
        <w:rPr>
          <w:b/>
          <w:bCs/>
          <w:color w:val="004F88"/>
          <w:sz w:val="22"/>
          <w:szCs w:val="22"/>
          <w:highlight w:val="yellow"/>
          <w:u w:val="single"/>
        </w:rPr>
      </w:pPr>
      <w:r w:rsidRPr="6B0D00BC">
        <w:rPr>
          <w:b/>
          <w:bCs/>
          <w:sz w:val="22"/>
          <w:szCs w:val="22"/>
        </w:rPr>
        <w:t>Owner Primary Contract Contact:</w:t>
      </w:r>
      <w:r w:rsidR="00EB1469" w:rsidRPr="6B0D00BC">
        <w:rPr>
          <w:b/>
          <w:bCs/>
          <w:sz w:val="22"/>
          <w:szCs w:val="22"/>
        </w:rPr>
        <w:t xml:space="preserve"> </w:t>
      </w:r>
      <w:r w:rsidR="004F404C" w:rsidRPr="004F404C">
        <w:rPr>
          <w:b/>
          <w:bCs/>
          <w:sz w:val="22"/>
          <w:szCs w:val="22"/>
          <w:u w:val="single"/>
        </w:rPr>
        <w:t>Gregory Passanante</w:t>
      </w:r>
      <w:r w:rsidR="0048615E" w:rsidRPr="00601339">
        <w:rPr>
          <w:b/>
          <w:bCs/>
          <w:sz w:val="22"/>
          <w:szCs w:val="22"/>
          <w:u w:val="single"/>
        </w:rPr>
        <w:t>,</w:t>
      </w:r>
      <w:r w:rsidR="0048615E" w:rsidRPr="004F404C">
        <w:rPr>
          <w:b/>
          <w:bCs/>
          <w:sz w:val="22"/>
          <w:szCs w:val="22"/>
          <w:u w:val="single"/>
        </w:rPr>
        <w:t xml:space="preserve"> </w:t>
      </w:r>
      <w:r w:rsidR="0048615E" w:rsidRPr="6B0D00BC">
        <w:rPr>
          <w:b/>
          <w:bCs/>
          <w:sz w:val="22"/>
          <w:szCs w:val="22"/>
          <w:highlight w:val="yellow"/>
          <w:u w:val="single"/>
        </w:rPr>
        <w:t>Tele#</w:t>
      </w:r>
      <w:r w:rsidR="0048615E" w:rsidRPr="0098178F">
        <w:rPr>
          <w:b/>
          <w:bCs/>
          <w:sz w:val="22"/>
          <w:szCs w:val="22"/>
          <w:u w:val="single"/>
        </w:rPr>
        <w:t>,</w:t>
      </w:r>
      <w:r w:rsidR="0048615E" w:rsidRPr="004F404C">
        <w:rPr>
          <w:b/>
          <w:bCs/>
          <w:sz w:val="22"/>
          <w:szCs w:val="22"/>
          <w:u w:val="single"/>
        </w:rPr>
        <w:t xml:space="preserve"> </w:t>
      </w:r>
      <w:r w:rsidR="004F404C" w:rsidRPr="004F404C">
        <w:rPr>
          <w:b/>
          <w:bCs/>
          <w:color w:val="004F88"/>
          <w:sz w:val="22"/>
          <w:szCs w:val="22"/>
          <w:u w:val="single"/>
        </w:rPr>
        <w:t>gregory.passanante@bancroft.org</w:t>
      </w:r>
    </w:p>
    <w:p w14:paraId="54FF425E" w14:textId="69ABA03C" w:rsidR="0048615E" w:rsidRPr="0048615E" w:rsidRDefault="0048615E" w:rsidP="6B0D00BC">
      <w:pPr>
        <w:pStyle w:val="ListParagraph"/>
        <w:ind w:firstLine="540"/>
        <w:rPr>
          <w:b/>
          <w:bCs/>
          <w:color w:val="004F88"/>
          <w:sz w:val="22"/>
          <w:szCs w:val="22"/>
          <w:highlight w:val="yellow"/>
        </w:rPr>
      </w:pPr>
    </w:p>
    <w:p w14:paraId="40048683" w14:textId="77777777" w:rsidR="00813EAF" w:rsidRDefault="00813EAF" w:rsidP="00985FAC">
      <w:pPr>
        <w:widowControl/>
        <w:ind w:left="1260"/>
        <w:rPr>
          <w:rFonts w:ascii="Times New Roman" w:hAnsi="Times New Roman"/>
          <w:b/>
          <w:sz w:val="22"/>
          <w:szCs w:val="22"/>
        </w:rPr>
      </w:pPr>
    </w:p>
    <w:p w14:paraId="1E12A454" w14:textId="115E2AE7" w:rsidR="00813EAF" w:rsidRDefault="0048615E" w:rsidP="4ADA5672">
      <w:pPr>
        <w:widowControl/>
        <w:spacing w:after="237" w:line="267" w:lineRule="auto"/>
        <w:ind w:left="720"/>
        <w:rPr>
          <w:rFonts w:ascii="Times New Roman" w:hAnsi="Times New Roman"/>
          <w:b/>
          <w:bCs/>
          <w:sz w:val="22"/>
          <w:szCs w:val="22"/>
        </w:rPr>
      </w:pPr>
      <w:r w:rsidRPr="2979FBAC">
        <w:rPr>
          <w:rFonts w:ascii="Times New Roman" w:hAnsi="Times New Roman"/>
          <w:sz w:val="22"/>
          <w:szCs w:val="22"/>
        </w:rPr>
        <w:t>5</w:t>
      </w:r>
      <w:r w:rsidR="00813EAF" w:rsidRPr="2979FBAC">
        <w:rPr>
          <w:rFonts w:ascii="Times New Roman" w:hAnsi="Times New Roman"/>
          <w:sz w:val="22"/>
          <w:szCs w:val="22"/>
        </w:rPr>
        <w:t xml:space="preserve">. </w:t>
      </w:r>
      <w:r w:rsidR="00813EAF" w:rsidRPr="2979FBAC">
        <w:rPr>
          <w:rFonts w:ascii="Times New Roman" w:hAnsi="Times New Roman"/>
          <w:b/>
          <w:bCs/>
          <w:sz w:val="22"/>
          <w:szCs w:val="22"/>
        </w:rPr>
        <w:t>Billing Procedures:</w:t>
      </w:r>
      <w:r w:rsidR="00813EAF" w:rsidRPr="2979FBAC">
        <w:rPr>
          <w:rFonts w:ascii="Times New Roman" w:hAnsi="Times New Roman"/>
          <w:sz w:val="22"/>
          <w:szCs w:val="22"/>
        </w:rPr>
        <w:t xml:space="preserve"> All invoices shall reference the forthcoming </w:t>
      </w:r>
      <w:r w:rsidR="409987B3" w:rsidRPr="2979FBAC">
        <w:rPr>
          <w:rFonts w:ascii="Times New Roman" w:hAnsi="Times New Roman"/>
          <w:sz w:val="22"/>
          <w:szCs w:val="22"/>
        </w:rPr>
        <w:t>Cost Center</w:t>
      </w:r>
      <w:r w:rsidR="3679F501" w:rsidRPr="2979FBAC">
        <w:rPr>
          <w:rFonts w:ascii="Times New Roman" w:hAnsi="Times New Roman"/>
          <w:sz w:val="22"/>
          <w:szCs w:val="22"/>
        </w:rPr>
        <w:t xml:space="preserve"> Code</w:t>
      </w:r>
      <w:r w:rsidR="409987B3" w:rsidRPr="2979FBAC">
        <w:rPr>
          <w:rFonts w:ascii="Times New Roman" w:hAnsi="Times New Roman"/>
          <w:sz w:val="22"/>
          <w:szCs w:val="22"/>
        </w:rPr>
        <w:t>,</w:t>
      </w:r>
      <w:r w:rsidR="00813EAF" w:rsidRPr="2979FBAC">
        <w:rPr>
          <w:rFonts w:ascii="Times New Roman" w:hAnsi="Times New Roman"/>
          <w:sz w:val="22"/>
          <w:szCs w:val="22"/>
        </w:rPr>
        <w:t xml:space="preserve"> which will be provided when </w:t>
      </w:r>
      <w:r w:rsidR="00427514" w:rsidRPr="2979FBAC">
        <w:rPr>
          <w:rFonts w:ascii="Times New Roman" w:hAnsi="Times New Roman"/>
          <w:sz w:val="22"/>
          <w:szCs w:val="22"/>
        </w:rPr>
        <w:t xml:space="preserve">approval to proceed is </w:t>
      </w:r>
      <w:r w:rsidR="005A45FA" w:rsidRPr="2979FBAC">
        <w:rPr>
          <w:rFonts w:ascii="Times New Roman" w:hAnsi="Times New Roman"/>
          <w:sz w:val="22"/>
          <w:szCs w:val="22"/>
        </w:rPr>
        <w:t>sent via email</w:t>
      </w:r>
      <w:r w:rsidR="00813EAF" w:rsidRPr="2979FBAC">
        <w:rPr>
          <w:rFonts w:ascii="Times New Roman" w:hAnsi="Times New Roman"/>
          <w:sz w:val="22"/>
          <w:szCs w:val="22"/>
        </w:rPr>
        <w:t>.</w:t>
      </w:r>
      <w:r w:rsidR="2019C9BF" w:rsidRPr="2979FBAC">
        <w:rPr>
          <w:rFonts w:ascii="Times New Roman" w:hAnsi="Times New Roman"/>
          <w:sz w:val="22"/>
          <w:szCs w:val="22"/>
        </w:rPr>
        <w:t xml:space="preserve"> </w:t>
      </w:r>
      <w:r w:rsidR="00813EAF" w:rsidRPr="2979FBAC">
        <w:rPr>
          <w:rFonts w:ascii="Times New Roman" w:hAnsi="Times New Roman"/>
          <w:sz w:val="22"/>
          <w:szCs w:val="22"/>
        </w:rPr>
        <w:t>Submit invoices to</w:t>
      </w:r>
      <w:r w:rsidR="00462C52" w:rsidRPr="2979FBAC">
        <w:rPr>
          <w:rFonts w:ascii="Times New Roman" w:hAnsi="Times New Roman"/>
          <w:sz w:val="22"/>
          <w:szCs w:val="22"/>
        </w:rPr>
        <w:t xml:space="preserve"> </w:t>
      </w:r>
      <w:hyperlink r:id="rId10">
        <w:r w:rsidR="00A92F0D" w:rsidRPr="2979FBAC">
          <w:rPr>
            <w:rStyle w:val="Hyperlink"/>
            <w:rFonts w:ascii="Times New Roman" w:hAnsi="Times New Roman"/>
            <w:b/>
            <w:bCs/>
            <w:sz w:val="22"/>
            <w:szCs w:val="22"/>
            <w:u w:val="none"/>
          </w:rPr>
          <w:t>ap@bancroft.org</w:t>
        </w:r>
      </w:hyperlink>
      <w:r w:rsidR="00462C52" w:rsidRPr="2979FBAC">
        <w:rPr>
          <w:rFonts w:ascii="Times New Roman" w:hAnsi="Times New Roman"/>
          <w:sz w:val="22"/>
          <w:szCs w:val="22"/>
        </w:rPr>
        <w:t xml:space="preserve"> and CC</w:t>
      </w:r>
      <w:r w:rsidR="00813EAF" w:rsidRPr="2979FBAC">
        <w:rPr>
          <w:rFonts w:ascii="Times New Roman" w:hAnsi="Times New Roman"/>
          <w:sz w:val="22"/>
          <w:szCs w:val="22"/>
        </w:rPr>
        <w:t xml:space="preserve"> </w:t>
      </w:r>
      <w:hyperlink r:id="rId11">
        <w:r w:rsidR="0015386D" w:rsidRPr="2979FBAC">
          <w:rPr>
            <w:rStyle w:val="Hyperlink"/>
            <w:rFonts w:ascii="Times New Roman" w:hAnsi="Times New Roman"/>
            <w:b/>
            <w:bCs/>
            <w:sz w:val="22"/>
            <w:szCs w:val="22"/>
            <w:u w:val="none"/>
          </w:rPr>
          <w:t>decadesap@decades-cg.com</w:t>
        </w:r>
      </w:hyperlink>
      <w:r w:rsidR="00813EAF" w:rsidRPr="2979FBAC">
        <w:rPr>
          <w:rFonts w:ascii="Times New Roman" w:hAnsi="Times New Roman"/>
          <w:sz w:val="22"/>
          <w:szCs w:val="22"/>
        </w:rPr>
        <w:t xml:space="preserve"> per the terms of this agreement.</w:t>
      </w:r>
    </w:p>
    <w:p>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Pr>
      <w:tblGrid>
        <w:gridCol w:w="4680"/>
        <w:gridCol w:w="4680"/>
      </w:tblGrid>
      <w:tr>
        <w:tc>
          <w:tcPr>
            <w:tcW w:w="4680" w:type="dxa"/>
          </w:tcPr>
          <w:p>
            <w:pPr>
              <w:spacing w:after="120"/>
            </w:pPr>
            <w:r>
              <w:rPr>
                <w:b/>
                <w:sz w:val="18"/>
                <w:szCs w:val="18"/>
              </w:rPr>
              <w:t>CUSTOMER / OWNER</w:t>
            </w:r>
          </w:p>
        </w:tc>
        <w:tc>
          <w:tcPr>
            <w:tcW w:w="4680" w:type="dxa"/>
          </w:tcPr>
          <w:p>
            <w:pPr>
              <w:spacing w:after="120"/>
            </w:pPr>
            <w:r>
              <w:rPr>
                <w:b/>
                <w:sz w:val="18"/>
                <w:szCs w:val="18"/>
              </w:rPr>
              <w:t>CONTRACTOR</w:t>
            </w:r>
          </w:p>
        </w:tc>
      </w:tr>
      <w:tr>
        <w:tc>
          <w:tcPr>
            <w:tcW w:w="4680" w:type="dxa"/>
          </w:tcPr>
          <w:p>
            <w:pPr>
              <w:spacing w:before="360" w:after="60"/>
            </w:pPr>
            <w:r>
              <w:rPr>
                <w:sz w:val="18"/>
                <w:szCs w:val="18"/>
              </w:rPr>
              <w:t>By: </w:t>
            </w:r>
            <w:r>
              <w:rPr>
                <w:u w:val="single"/>
                <w:sz w:val="18"/>
                <w:szCs w:val="18"/>
              </w:rPr>
              <w:t xml:space="preserve">                    </w:t>
            </w:r>
            <w:r>
              <w:rPr>
                <w:u w:val="single"/>
                <w:color w:val="FFFFFF"/>
                <w:sz w:val="2"/>
                <w:szCs w:val="2"/>
              </w:rPr>
              <w:t>\Customer_Signature\</w:t>
            </w:r>
            <w:r>
              <w:rPr>
                <w:u w:val="single"/>
                <w:sz w:val="18"/>
                <w:szCs w:val="18"/>
              </w:rPr>
              <w:t xml:space="preserve">                    </w:t>
            </w:r>
          </w:p>
        </w:tc>
        <w:tc>
          <w:tcPr>
            <w:tcW w:w="4680" w:type="dxa"/>
          </w:tcPr>
          <w:p>
            <w:pPr>
              <w:spacing w:before="360" w:after="60"/>
            </w:pPr>
            <w:r>
              <w:rPr>
                <w:sz w:val="18"/>
                <w:szCs w:val="18"/>
              </w:rPr>
              <w:t>By: </w:t>
            </w:r>
            <w:r>
              <w:rPr>
                <w:u w:val="single"/>
                <w:sz w:val="18"/>
                <w:szCs w:val="18"/>
              </w:rPr>
              <w:t xml:space="preserve">                    </w:t>
            </w:r>
            <w:r>
              <w:rPr>
                <w:u w:val="single"/>
                <w:color w:val="FFFFFF"/>
                <w:sz w:val="2"/>
                <w:szCs w:val="2"/>
              </w:rPr>
              <w:t>\Vendor_Signature\</w:t>
            </w:r>
            <w:r>
              <w:rPr>
                <w:u w:val="single"/>
                <w:sz w:val="18"/>
                <w:szCs w:val="18"/>
              </w:rPr>
              <w:t xml:space="preserve">                    </w:t>
            </w:r>
          </w:p>
        </w:tc>
      </w:tr>
      <w:tr>
        <w:tc>
          <w:tcPr>
            <w:tcW w:w="4680" w:type="dxa"/>
          </w:tcPr>
          <w:p>
            <w:pPr>
              <w:spacing w:after="40"/>
            </w:pPr>
            <w:r>
              <w:rPr>
                <w:sz w:val="18"/>
                <w:szCs w:val="18"/>
              </w:rPr>
              <w:t>Printed Name: </w:t>
            </w:r>
            <w:r>
              <w:rPr>
                <w:highlight w:val="yellow"/>
                <w:sz w:val="18"/>
                <w:szCs w:val="18"/>
              </w:rPr>
              <w:t>Customer Contact Name</w:t>
            </w:r>
          </w:p>
        </w:tc>
        <w:tc>
          <w:tcPr>
            <w:tcW w:w="4680" w:type="dxa"/>
          </w:tcPr>
          <w:p>
            <w:pPr>
              <w:spacing w:after="40"/>
            </w:pPr>
            <w:r>
              <w:rPr>
                <w:sz w:val="18"/>
                <w:szCs w:val="18"/>
              </w:rPr>
              <w:t>Printed Name: </w:t>
            </w:r>
            <w:r>
              <w:rPr>
                <w:highlight w:val="yellow"/>
                <w:sz w:val="18"/>
                <w:szCs w:val="18"/>
              </w:rPr>
              <w:t>Contractor Printed Name</w:t>
            </w:r>
          </w:p>
        </w:tc>
      </w:tr>
      <w:tr>
        <w:tc>
          <w:tcPr>
            <w:tcW w:w="4680" w:type="dxa"/>
          </w:tcPr>
          <w:p>
            <w:pPr>
              <w:spacing w:after="40"/>
            </w:pPr>
            <w:r>
              <w:rPr>
                <w:sz w:val="18"/>
                <w:szCs w:val="18"/>
              </w:rPr>
              <w:t>Title: </w:t>
            </w:r>
            <w:r>
              <w:rPr>
                <w:highlight w:val="yellow"/>
                <w:sz w:val="18"/>
                <w:szCs w:val="18"/>
              </w:rPr>
              <w:t>Customer Title</w:t>
            </w:r>
          </w:p>
        </w:tc>
        <w:tc>
          <w:tcPr>
            <w:tcW w:w="4680" w:type="dxa"/>
          </w:tcPr>
          <w:p>
            <w:pPr>
              <w:spacing w:after="40"/>
            </w:pPr>
            <w:r>
              <w:rPr>
                <w:sz w:val="18"/>
                <w:szCs w:val="18"/>
              </w:rPr>
              <w:t>Title: </w:t>
            </w:r>
            <w:r>
              <w:rPr>
                <w:highlight w:val="yellow"/>
                <w:sz w:val="18"/>
                <w:szCs w:val="18"/>
              </w:rPr>
              <w:t>Contractor Title</w:t>
            </w:r>
          </w:p>
        </w:tc>
      </w:tr>
      <w:tr>
        <w:tc>
          <w:tcPr>
            <w:tcW w:w="4680" w:type="dxa"/>
          </w:tcPr>
          <w:p>
            <w:pPr>
              <w:spacing w:before="80" w:after="40"/>
            </w:pPr>
            <w:r>
              <w:rPr>
                <w:sz w:val="18"/>
                <w:szCs w:val="18"/>
              </w:rPr>
              <w:t>Date: </w:t>
            </w:r>
            <w:r>
              <w:rPr>
                <w:u w:val="single"/>
                <w:sz w:val="18"/>
                <w:szCs w:val="18"/>
              </w:rPr>
              <w:t xml:space="preserve">                              </w:t>
            </w:r>
          </w:p>
        </w:tc>
        <w:tc>
          <w:tcPr>
            <w:tcW w:w="4680" w:type="dxa"/>
          </w:tcPr>
          <w:p>
            <w:pPr>
              <w:spacing w:before="80" w:after="40"/>
            </w:pPr>
            <w:r>
              <w:rPr>
                <w:sz w:val="18"/>
                <w:szCs w:val="18"/>
              </w:rPr>
              <w:t>Date: </w:t>
            </w:r>
            <w:r>
              <w:rPr>
                <w:u w:val="single"/>
                <w:sz w:val="18"/>
                <w:szCs w:val="18"/>
              </w:rPr>
              <w:t xml:space="preserve">                              </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31859A" w14:textId="77777777" w:rsidR="009D3F6E" w:rsidRDefault="009D3F6E">
      <w:r>
        <w:separator/>
      </w:r>
    </w:p>
  </w:endnote>
  <w:endnote w:type="continuationSeparator" w:id="0">
    <w:p w14:paraId="57E8BD28" w14:textId="77777777" w:rsidR="009D3F6E" w:rsidRDefault="009D3F6E">
      <w:r>
        <w:continuationSeparator/>
      </w:r>
    </w:p>
  </w:endnote>
  <w:endnote w:type="continuationNotice" w:id="1">
    <w:p w14:paraId="1B59D364" w14:textId="77777777" w:rsidR="009D3F6E" w:rsidRDefault="009D3F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charset w:val="00"/>
    <w:family w:val="roman"/>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E161" w14:textId="77777777" w:rsidR="009D437E" w:rsidRDefault="009D43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F722A">
      <w:rPr>
        <w:rStyle w:val="PageNumber"/>
        <w:noProof/>
      </w:rPr>
      <w:t>1</w:t>
    </w:r>
    <w:r>
      <w:rPr>
        <w:rStyle w:val="PageNumber"/>
      </w:rPr>
      <w:fldChar w:fldCharType="end"/>
    </w:r>
  </w:p>
  <w:p w14:paraId="23F80E35" w14:textId="77777777" w:rsidR="009D437E" w:rsidRDefault="009D437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D9A7" w14:textId="77777777" w:rsidR="00967F70" w:rsidRDefault="00967F70">
    <w:pPr>
      <w:pStyle w:val="Footer"/>
      <w:jc w:val="right"/>
    </w:pPr>
    <w:r>
      <w:fldChar w:fldCharType="begin"/>
    </w:r>
    <w:r>
      <w:instrText xml:space="preserve"> PAGE   \* MERGEFORMAT </w:instrText>
    </w:r>
    <w:r>
      <w:fldChar w:fldCharType="separate"/>
    </w:r>
    <w:r w:rsidR="004B7CA1">
      <w:rPr>
        <w:noProof/>
      </w:rPr>
      <w:t>1</w:t>
    </w:r>
    <w:r>
      <w:rPr>
        <w:noProof/>
      </w:rPr>
      <w:fldChar w:fldCharType="end"/>
    </w:r>
  </w:p>
  <w:p w14:paraId="70F8C3BE" w14:textId="77777777" w:rsidR="00967F70" w:rsidRDefault="00C04CF8" w:rsidP="00967F70">
    <w:pPr>
      <w:pStyle w:val="Footer"/>
      <w:rPr>
        <w:rFonts w:ascii="Times New Roman" w:hAnsi="Times New Roman"/>
        <w:b/>
        <w:bCs/>
        <w:sz w:val="16"/>
      </w:rPr>
    </w:pPr>
    <w:r>
      <w:rPr>
        <w:rFonts w:ascii="Times New Roman" w:hAnsi="Times New Roman"/>
        <w:b/>
        <w:bCs/>
        <w:sz w:val="16"/>
      </w:rPr>
      <w:t xml:space="preserve">Updated </w:t>
    </w:r>
    <w:r w:rsidR="00085119">
      <w:rPr>
        <w:rFonts w:ascii="Times New Roman" w:hAnsi="Times New Roman"/>
        <w:b/>
        <w:bCs/>
        <w:sz w:val="16"/>
      </w:rPr>
      <w:t>July 1, 2022</w:t>
    </w:r>
  </w:p>
  <w:p w14:paraId="127A3554" w14:textId="77777777" w:rsidR="00967F70" w:rsidRPr="007A1C99" w:rsidRDefault="00967F70" w:rsidP="00967F70">
    <w:pPr>
      <w:pStyle w:val="Footer"/>
      <w:rPr>
        <w:rFonts w:ascii="Times New Roman" w:hAnsi="Times New Roman"/>
        <w:b/>
        <w:bCs/>
        <w:sz w:val="16"/>
      </w:rPr>
    </w:pPr>
    <w:r w:rsidRPr="007A1C99">
      <w:rPr>
        <w:rFonts w:ascii="Times New Roman" w:hAnsi="Times New Roman"/>
        <w:b/>
        <w:bCs/>
        <w:sz w:val="16"/>
      </w:rPr>
      <w:t>PROPRIETARY &amp; CONFIDENTIAL:</w:t>
    </w:r>
  </w:p>
  <w:p w14:paraId="755CA12B" w14:textId="77777777" w:rsidR="00967F70" w:rsidRPr="007A1C99" w:rsidRDefault="00967F70" w:rsidP="00967F70">
    <w:pPr>
      <w:pStyle w:val="Footer"/>
      <w:rPr>
        <w:rFonts w:ascii="Times New Roman" w:hAnsi="Times New Roman"/>
        <w:sz w:val="16"/>
      </w:rPr>
    </w:pPr>
    <w:r w:rsidRPr="007A1C99">
      <w:rPr>
        <w:rFonts w:ascii="Times New Roman" w:hAnsi="Times New Roman"/>
        <w:b/>
        <w:bCs/>
        <w:sz w:val="16"/>
      </w:rPr>
      <w:t>UNAUTHORIZED COPYING AND USE STRICTLY PROHIBITED</w:t>
    </w:r>
  </w:p>
  <w:p w14:paraId="7D9FDDA9" w14:textId="77777777" w:rsidR="009D437E" w:rsidRDefault="009D437E">
    <w:pPr>
      <w:pStyle w:val="Footer"/>
      <w:rPr>
        <w:rFonts w:ascii="Arial Narrow" w:hAnsi="Arial Narrow"/>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DE66" w14:textId="77777777" w:rsidR="00967F70" w:rsidRDefault="00967F70" w:rsidP="00967F70">
    <w:pPr>
      <w:pStyle w:val="Footer"/>
      <w:rPr>
        <w:rFonts w:ascii="Times New Roman" w:hAnsi="Times New Roman"/>
        <w:b/>
        <w:bCs/>
        <w:sz w:val="16"/>
      </w:rPr>
    </w:pPr>
    <w:r>
      <w:rPr>
        <w:rFonts w:ascii="Times New Roman" w:hAnsi="Times New Roman"/>
        <w:b/>
        <w:bCs/>
        <w:sz w:val="16"/>
      </w:rPr>
      <w:t>September 25, 2016</w:t>
    </w:r>
  </w:p>
  <w:p w14:paraId="6216B303" w14:textId="77777777" w:rsidR="00967F70" w:rsidRPr="007A1C99" w:rsidRDefault="00967F70" w:rsidP="00967F70">
    <w:pPr>
      <w:pStyle w:val="Footer"/>
      <w:rPr>
        <w:rFonts w:ascii="Times New Roman" w:hAnsi="Times New Roman"/>
        <w:b/>
        <w:bCs/>
        <w:sz w:val="16"/>
      </w:rPr>
    </w:pPr>
    <w:r w:rsidRPr="007A1C99">
      <w:rPr>
        <w:rFonts w:ascii="Times New Roman" w:hAnsi="Times New Roman"/>
        <w:b/>
        <w:bCs/>
        <w:sz w:val="16"/>
      </w:rPr>
      <w:t>PROPRIETARY &amp; CONFIDENTIAL:</w:t>
    </w:r>
  </w:p>
  <w:p w14:paraId="1BDE70A1" w14:textId="77777777" w:rsidR="00967F70" w:rsidRPr="007A1C99" w:rsidRDefault="00967F70" w:rsidP="00967F70">
    <w:pPr>
      <w:pStyle w:val="Footer"/>
      <w:rPr>
        <w:rFonts w:ascii="Times New Roman" w:hAnsi="Times New Roman"/>
        <w:sz w:val="16"/>
      </w:rPr>
    </w:pPr>
    <w:r w:rsidRPr="007A1C99">
      <w:rPr>
        <w:rFonts w:ascii="Times New Roman" w:hAnsi="Times New Roman"/>
        <w:b/>
        <w:bCs/>
        <w:sz w:val="16"/>
      </w:rPr>
      <w:t>UNAUTHORIZED COPYING AND USE STRICTLY PROHIBITED</w:t>
    </w:r>
  </w:p>
  <w:p w14:paraId="3F93919A" w14:textId="77777777" w:rsidR="00967F70" w:rsidRDefault="00967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407D2" w14:textId="77777777" w:rsidR="009D3F6E" w:rsidRDefault="009D3F6E">
      <w:r>
        <w:separator/>
      </w:r>
    </w:p>
  </w:footnote>
  <w:footnote w:type="continuationSeparator" w:id="0">
    <w:p w14:paraId="42E40A89" w14:textId="77777777" w:rsidR="009D3F6E" w:rsidRDefault="009D3F6E">
      <w:r>
        <w:continuationSeparator/>
      </w:r>
    </w:p>
  </w:footnote>
  <w:footnote w:type="continuationNotice" w:id="1">
    <w:p w14:paraId="3FF60D69" w14:textId="77777777" w:rsidR="009D3F6E" w:rsidRDefault="009D3F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D492" w14:textId="6DFE3DF5" w:rsidR="009D437E" w:rsidRDefault="009D43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55EC4">
      <w:rPr>
        <w:rStyle w:val="PageNumber"/>
        <w:noProof/>
      </w:rPr>
      <w:t>1</w:t>
    </w:r>
    <w:r>
      <w:rPr>
        <w:rStyle w:val="PageNumber"/>
      </w:rPr>
      <w:fldChar w:fldCharType="end"/>
    </w:r>
  </w:p>
  <w:p w14:paraId="2407C207" w14:textId="6DF29A13" w:rsidR="009D437E" w:rsidRDefault="009D437E">
    <w:pPr>
      <w:pStyle w:val="Footer"/>
      <w:framePr w:wrap="around"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separate"/>
    </w:r>
    <w:r w:rsidR="00555EC4">
      <w:rPr>
        <w:rStyle w:val="PageNumber"/>
        <w:noProof/>
      </w:rPr>
      <w:t>1</w:t>
    </w:r>
    <w:r>
      <w:rPr>
        <w:rStyle w:val="PageNumber"/>
      </w:rPr>
      <w:fldChar w:fldCharType="end"/>
    </w:r>
  </w:p>
  <w:p w14:paraId="58AB49FA" w14:textId="1AB4F07E" w:rsidR="009D437E" w:rsidRDefault="009D437E">
    <w:pPr>
      <w:pStyle w:val="Footer"/>
      <w:framePr w:wrap="around" w:vAnchor="text" w:hAnchor="margin" w:xAlign="center" w:y="1"/>
      <w:ind w:right="360"/>
      <w:rPr>
        <w:rStyle w:val="PageNumber"/>
      </w:rPr>
    </w:pPr>
    <w:r>
      <w:rPr>
        <w:rStyle w:val="PageNumber"/>
      </w:rPr>
      <w:fldChar w:fldCharType="begin"/>
    </w:r>
    <w:r>
      <w:rPr>
        <w:rStyle w:val="PageNumber"/>
      </w:rPr>
      <w:instrText xml:space="preserve">PAGE  </w:instrText>
    </w:r>
    <w:r>
      <w:rPr>
        <w:rStyle w:val="PageNumber"/>
      </w:rPr>
      <w:fldChar w:fldCharType="separate"/>
    </w:r>
    <w:r w:rsidR="00555EC4">
      <w:rPr>
        <w:rStyle w:val="PageNumber"/>
        <w:noProof/>
      </w:rPr>
      <w:t>1</w:t>
    </w:r>
    <w:r>
      <w:rPr>
        <w:rStyle w:val="PageNumber"/>
      </w:rPr>
      <w:fldChar w:fldCharType="end"/>
    </w:r>
  </w:p>
  <w:p w14:paraId="3E41E7F1" w14:textId="45637D99" w:rsidR="009D437E" w:rsidRDefault="009D43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55EC4">
      <w:rPr>
        <w:rStyle w:val="PageNumber"/>
        <w:noProof/>
      </w:rPr>
      <w:t>1</w:t>
    </w:r>
    <w:r>
      <w:rPr>
        <w:rStyle w:val="PageNumber"/>
      </w:rPr>
      <w:fldChar w:fldCharType="end"/>
    </w:r>
  </w:p>
  <w:p w14:paraId="016BE684" w14:textId="77777777" w:rsidR="009D437E" w:rsidRDefault="009D43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720"/>
      <w:gridCol w:w="3720"/>
      <w:gridCol w:w="3720"/>
    </w:tblGrid>
    <w:tr w:rsidR="7BB26F59" w14:paraId="01C673CF" w14:textId="77777777" w:rsidTr="0057723E">
      <w:trPr>
        <w:trHeight w:val="94"/>
      </w:trPr>
      <w:tc>
        <w:tcPr>
          <w:tcW w:w="3720" w:type="dxa"/>
        </w:tcPr>
        <w:p w14:paraId="6FFC8975" w14:textId="0034CEDD" w:rsidR="7BB26F59" w:rsidRDefault="7BB26F59" w:rsidP="7BB26F59">
          <w:pPr>
            <w:pStyle w:val="Header"/>
            <w:ind w:left="-115"/>
          </w:pPr>
        </w:p>
      </w:tc>
      <w:tc>
        <w:tcPr>
          <w:tcW w:w="3720" w:type="dxa"/>
        </w:tcPr>
        <w:p w14:paraId="5167F03B" w14:textId="4E8104A7" w:rsidR="7BB26F59" w:rsidRDefault="7BB26F59" w:rsidP="7BB26F59">
          <w:pPr>
            <w:pStyle w:val="Header"/>
            <w:jc w:val="center"/>
          </w:pPr>
        </w:p>
      </w:tc>
      <w:tc>
        <w:tcPr>
          <w:tcW w:w="3720" w:type="dxa"/>
        </w:tcPr>
        <w:p w14:paraId="0673ADFF" w14:textId="1CFB3F5A" w:rsidR="7BB26F59" w:rsidRDefault="7BB26F59" w:rsidP="7BB26F59">
          <w:pPr>
            <w:pStyle w:val="Header"/>
            <w:ind w:right="-115"/>
            <w:jc w:val="right"/>
          </w:pPr>
        </w:p>
      </w:tc>
    </w:tr>
  </w:tbl>
  <w:p w14:paraId="5B6388DE" w14:textId="236BBCA2" w:rsidR="7BB26F59" w:rsidRDefault="7BB26F59" w:rsidP="7BB26F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6C2F"/>
    <w:multiLevelType w:val="hybridMultilevel"/>
    <w:tmpl w:val="D366A0D0"/>
    <w:lvl w:ilvl="0" w:tplc="D102C2A4">
      <w:start w:val="2"/>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2DF37AA"/>
    <w:multiLevelType w:val="hybridMultilevel"/>
    <w:tmpl w:val="4AFAAB38"/>
    <w:lvl w:ilvl="0" w:tplc="561AA48C">
      <w:start w:val="1"/>
      <w:numFmt w:val="decimal"/>
      <w:lvlText w:val="%1."/>
      <w:lvlJc w:val="left"/>
      <w:pPr>
        <w:ind w:left="1080" w:hanging="360"/>
      </w:pPr>
      <w:rPr>
        <w:rFonts w:hint="default"/>
      </w:rPr>
    </w:lvl>
    <w:lvl w:ilvl="1" w:tplc="04090001">
      <w:start w:val="1"/>
      <w:numFmt w:val="bullet"/>
      <w:lvlText w:val=""/>
      <w:lvlJc w:val="left"/>
      <w:pPr>
        <w:ind w:left="1800" w:hanging="360"/>
      </w:pPr>
      <w:rPr>
        <w:rFonts w:ascii="Symbol" w:hAnsi="Symbol"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5B84C82"/>
    <w:multiLevelType w:val="hybridMultilevel"/>
    <w:tmpl w:val="C0EC9DAE"/>
    <w:lvl w:ilvl="0" w:tplc="04090001">
      <w:start w:val="1"/>
      <w:numFmt w:val="bullet"/>
      <w:lvlText w:val=""/>
      <w:lvlJc w:val="left"/>
      <w:pPr>
        <w:ind w:left="5940" w:hanging="360"/>
      </w:pPr>
      <w:rPr>
        <w:rFonts w:ascii="Symbol" w:hAnsi="Symbol" w:hint="default"/>
      </w:rPr>
    </w:lvl>
    <w:lvl w:ilvl="1" w:tplc="04090003" w:tentative="1">
      <w:start w:val="1"/>
      <w:numFmt w:val="bullet"/>
      <w:lvlText w:val="o"/>
      <w:lvlJc w:val="left"/>
      <w:pPr>
        <w:ind w:left="6660" w:hanging="360"/>
      </w:pPr>
      <w:rPr>
        <w:rFonts w:ascii="Courier New" w:hAnsi="Courier New" w:cs="Courier New" w:hint="default"/>
      </w:rPr>
    </w:lvl>
    <w:lvl w:ilvl="2" w:tplc="04090005" w:tentative="1">
      <w:start w:val="1"/>
      <w:numFmt w:val="bullet"/>
      <w:lvlText w:val=""/>
      <w:lvlJc w:val="left"/>
      <w:pPr>
        <w:ind w:left="7380" w:hanging="360"/>
      </w:pPr>
      <w:rPr>
        <w:rFonts w:ascii="Wingdings" w:hAnsi="Wingdings" w:hint="default"/>
      </w:rPr>
    </w:lvl>
    <w:lvl w:ilvl="3" w:tplc="04090001" w:tentative="1">
      <w:start w:val="1"/>
      <w:numFmt w:val="bullet"/>
      <w:lvlText w:val=""/>
      <w:lvlJc w:val="left"/>
      <w:pPr>
        <w:ind w:left="8100" w:hanging="360"/>
      </w:pPr>
      <w:rPr>
        <w:rFonts w:ascii="Symbol" w:hAnsi="Symbol" w:hint="default"/>
      </w:rPr>
    </w:lvl>
    <w:lvl w:ilvl="4" w:tplc="04090003" w:tentative="1">
      <w:start w:val="1"/>
      <w:numFmt w:val="bullet"/>
      <w:lvlText w:val="o"/>
      <w:lvlJc w:val="left"/>
      <w:pPr>
        <w:ind w:left="8820" w:hanging="360"/>
      </w:pPr>
      <w:rPr>
        <w:rFonts w:ascii="Courier New" w:hAnsi="Courier New" w:cs="Courier New" w:hint="default"/>
      </w:rPr>
    </w:lvl>
    <w:lvl w:ilvl="5" w:tplc="04090005" w:tentative="1">
      <w:start w:val="1"/>
      <w:numFmt w:val="bullet"/>
      <w:lvlText w:val=""/>
      <w:lvlJc w:val="left"/>
      <w:pPr>
        <w:ind w:left="9540" w:hanging="360"/>
      </w:pPr>
      <w:rPr>
        <w:rFonts w:ascii="Wingdings" w:hAnsi="Wingdings" w:hint="default"/>
      </w:rPr>
    </w:lvl>
    <w:lvl w:ilvl="6" w:tplc="04090001" w:tentative="1">
      <w:start w:val="1"/>
      <w:numFmt w:val="bullet"/>
      <w:lvlText w:val=""/>
      <w:lvlJc w:val="left"/>
      <w:pPr>
        <w:ind w:left="10260" w:hanging="360"/>
      </w:pPr>
      <w:rPr>
        <w:rFonts w:ascii="Symbol" w:hAnsi="Symbol" w:hint="default"/>
      </w:rPr>
    </w:lvl>
    <w:lvl w:ilvl="7" w:tplc="04090003" w:tentative="1">
      <w:start w:val="1"/>
      <w:numFmt w:val="bullet"/>
      <w:lvlText w:val="o"/>
      <w:lvlJc w:val="left"/>
      <w:pPr>
        <w:ind w:left="10980" w:hanging="360"/>
      </w:pPr>
      <w:rPr>
        <w:rFonts w:ascii="Courier New" w:hAnsi="Courier New" w:cs="Courier New" w:hint="default"/>
      </w:rPr>
    </w:lvl>
    <w:lvl w:ilvl="8" w:tplc="04090005" w:tentative="1">
      <w:start w:val="1"/>
      <w:numFmt w:val="bullet"/>
      <w:lvlText w:val=""/>
      <w:lvlJc w:val="left"/>
      <w:pPr>
        <w:ind w:left="11700" w:hanging="360"/>
      </w:pPr>
      <w:rPr>
        <w:rFonts w:ascii="Wingdings" w:hAnsi="Wingdings" w:hint="default"/>
      </w:rPr>
    </w:lvl>
  </w:abstractNum>
  <w:num w:numId="1" w16cid:durableId="821240557">
    <w:abstractNumId w:val="2"/>
  </w:num>
  <w:num w:numId="2" w16cid:durableId="805663148">
    <w:abstractNumId w:val="1"/>
  </w:num>
  <w:num w:numId="3" w16cid:durableId="938562210">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83"/>
    <w:rsid w:val="00000A8C"/>
    <w:rsid w:val="000179F9"/>
    <w:rsid w:val="00021AF8"/>
    <w:rsid w:val="00026D2B"/>
    <w:rsid w:val="00027AAD"/>
    <w:rsid w:val="00031FE3"/>
    <w:rsid w:val="00037B11"/>
    <w:rsid w:val="00042ECE"/>
    <w:rsid w:val="00046D26"/>
    <w:rsid w:val="00052583"/>
    <w:rsid w:val="00054B83"/>
    <w:rsid w:val="00061429"/>
    <w:rsid w:val="00062D84"/>
    <w:rsid w:val="00074B73"/>
    <w:rsid w:val="00080C22"/>
    <w:rsid w:val="0008343E"/>
    <w:rsid w:val="00085119"/>
    <w:rsid w:val="000921E4"/>
    <w:rsid w:val="000B04C3"/>
    <w:rsid w:val="000B455D"/>
    <w:rsid w:val="000D21A1"/>
    <w:rsid w:val="000E0FF0"/>
    <w:rsid w:val="000E537B"/>
    <w:rsid w:val="000E5F71"/>
    <w:rsid w:val="001129FB"/>
    <w:rsid w:val="001201C7"/>
    <w:rsid w:val="00136FEC"/>
    <w:rsid w:val="00142A1F"/>
    <w:rsid w:val="0014434D"/>
    <w:rsid w:val="001448DB"/>
    <w:rsid w:val="0015386D"/>
    <w:rsid w:val="00156DD5"/>
    <w:rsid w:val="00161163"/>
    <w:rsid w:val="001633BA"/>
    <w:rsid w:val="001639A5"/>
    <w:rsid w:val="0016484A"/>
    <w:rsid w:val="00166B2F"/>
    <w:rsid w:val="001876C2"/>
    <w:rsid w:val="001A5811"/>
    <w:rsid w:val="001B3813"/>
    <w:rsid w:val="001C17DE"/>
    <w:rsid w:val="001C5D25"/>
    <w:rsid w:val="001D37E6"/>
    <w:rsid w:val="001D7723"/>
    <w:rsid w:val="001E263C"/>
    <w:rsid w:val="001F0EE3"/>
    <w:rsid w:val="001F4426"/>
    <w:rsid w:val="002072CE"/>
    <w:rsid w:val="002169AD"/>
    <w:rsid w:val="0022087A"/>
    <w:rsid w:val="00235281"/>
    <w:rsid w:val="00241DD2"/>
    <w:rsid w:val="00253D4D"/>
    <w:rsid w:val="0025516F"/>
    <w:rsid w:val="00257BEC"/>
    <w:rsid w:val="0026130D"/>
    <w:rsid w:val="00272F46"/>
    <w:rsid w:val="00274F7A"/>
    <w:rsid w:val="00276962"/>
    <w:rsid w:val="00286691"/>
    <w:rsid w:val="00291EBF"/>
    <w:rsid w:val="00294A87"/>
    <w:rsid w:val="002957F5"/>
    <w:rsid w:val="00296AF4"/>
    <w:rsid w:val="00297B49"/>
    <w:rsid w:val="002A1A0A"/>
    <w:rsid w:val="002A6894"/>
    <w:rsid w:val="002B1C34"/>
    <w:rsid w:val="002C77AB"/>
    <w:rsid w:val="002D6BA3"/>
    <w:rsid w:val="002E0794"/>
    <w:rsid w:val="002E1F46"/>
    <w:rsid w:val="002E6AAE"/>
    <w:rsid w:val="002E7993"/>
    <w:rsid w:val="002F038C"/>
    <w:rsid w:val="002F1B24"/>
    <w:rsid w:val="002F2CCD"/>
    <w:rsid w:val="002F3808"/>
    <w:rsid w:val="002F3FF6"/>
    <w:rsid w:val="002F6520"/>
    <w:rsid w:val="00301EBB"/>
    <w:rsid w:val="003103C7"/>
    <w:rsid w:val="00313322"/>
    <w:rsid w:val="00320906"/>
    <w:rsid w:val="00330663"/>
    <w:rsid w:val="003374F6"/>
    <w:rsid w:val="00346B98"/>
    <w:rsid w:val="00352B1E"/>
    <w:rsid w:val="003547C1"/>
    <w:rsid w:val="0035556E"/>
    <w:rsid w:val="00364E5D"/>
    <w:rsid w:val="003710A8"/>
    <w:rsid w:val="00375EA6"/>
    <w:rsid w:val="003845C6"/>
    <w:rsid w:val="00395EEB"/>
    <w:rsid w:val="003975BD"/>
    <w:rsid w:val="003A272B"/>
    <w:rsid w:val="003A49EE"/>
    <w:rsid w:val="003A6D6E"/>
    <w:rsid w:val="003C46B2"/>
    <w:rsid w:val="003C760E"/>
    <w:rsid w:val="003D59CB"/>
    <w:rsid w:val="003D71D1"/>
    <w:rsid w:val="003E2EA3"/>
    <w:rsid w:val="003E795C"/>
    <w:rsid w:val="003F1A35"/>
    <w:rsid w:val="0040064F"/>
    <w:rsid w:val="00400D17"/>
    <w:rsid w:val="004148E3"/>
    <w:rsid w:val="0041703B"/>
    <w:rsid w:val="00422A66"/>
    <w:rsid w:val="004249AF"/>
    <w:rsid w:val="00427514"/>
    <w:rsid w:val="00432067"/>
    <w:rsid w:val="004462C8"/>
    <w:rsid w:val="00446647"/>
    <w:rsid w:val="00451536"/>
    <w:rsid w:val="004608D8"/>
    <w:rsid w:val="00462C52"/>
    <w:rsid w:val="00463104"/>
    <w:rsid w:val="0048615E"/>
    <w:rsid w:val="004941F1"/>
    <w:rsid w:val="004B7CA1"/>
    <w:rsid w:val="004D3548"/>
    <w:rsid w:val="004D45B4"/>
    <w:rsid w:val="004D7198"/>
    <w:rsid w:val="004F0CD3"/>
    <w:rsid w:val="004F2746"/>
    <w:rsid w:val="004F404C"/>
    <w:rsid w:val="005148E2"/>
    <w:rsid w:val="00525400"/>
    <w:rsid w:val="00533E44"/>
    <w:rsid w:val="00545D40"/>
    <w:rsid w:val="00547282"/>
    <w:rsid w:val="005474DA"/>
    <w:rsid w:val="00555EC4"/>
    <w:rsid w:val="0056470D"/>
    <w:rsid w:val="00570E84"/>
    <w:rsid w:val="00571D8D"/>
    <w:rsid w:val="00573188"/>
    <w:rsid w:val="00573884"/>
    <w:rsid w:val="00573CBB"/>
    <w:rsid w:val="00573E25"/>
    <w:rsid w:val="0057490B"/>
    <w:rsid w:val="0057723E"/>
    <w:rsid w:val="00580819"/>
    <w:rsid w:val="005863A0"/>
    <w:rsid w:val="00592204"/>
    <w:rsid w:val="005A45FA"/>
    <w:rsid w:val="005A6917"/>
    <w:rsid w:val="005B1E0C"/>
    <w:rsid w:val="005B46CF"/>
    <w:rsid w:val="005D3CED"/>
    <w:rsid w:val="005D7A1C"/>
    <w:rsid w:val="005E3B75"/>
    <w:rsid w:val="005E4C44"/>
    <w:rsid w:val="005E55EF"/>
    <w:rsid w:val="005E59A5"/>
    <w:rsid w:val="00601339"/>
    <w:rsid w:val="00613283"/>
    <w:rsid w:val="00613783"/>
    <w:rsid w:val="00614291"/>
    <w:rsid w:val="00623538"/>
    <w:rsid w:val="006251D9"/>
    <w:rsid w:val="00627F81"/>
    <w:rsid w:val="00633B3E"/>
    <w:rsid w:val="0064246F"/>
    <w:rsid w:val="006469AB"/>
    <w:rsid w:val="006540D1"/>
    <w:rsid w:val="006573B1"/>
    <w:rsid w:val="00664017"/>
    <w:rsid w:val="0068117C"/>
    <w:rsid w:val="006848FA"/>
    <w:rsid w:val="00692200"/>
    <w:rsid w:val="00696740"/>
    <w:rsid w:val="006A2D2C"/>
    <w:rsid w:val="006B0F33"/>
    <w:rsid w:val="006B4D0E"/>
    <w:rsid w:val="006B5918"/>
    <w:rsid w:val="006B5E67"/>
    <w:rsid w:val="006B6B7C"/>
    <w:rsid w:val="006D2888"/>
    <w:rsid w:val="006E094E"/>
    <w:rsid w:val="006E0CEF"/>
    <w:rsid w:val="006E39AB"/>
    <w:rsid w:val="006F2B7B"/>
    <w:rsid w:val="006F42F2"/>
    <w:rsid w:val="006F57F4"/>
    <w:rsid w:val="00706C99"/>
    <w:rsid w:val="0072121D"/>
    <w:rsid w:val="0072558E"/>
    <w:rsid w:val="00735F82"/>
    <w:rsid w:val="0073780F"/>
    <w:rsid w:val="00743649"/>
    <w:rsid w:val="00752274"/>
    <w:rsid w:val="00753113"/>
    <w:rsid w:val="00765DED"/>
    <w:rsid w:val="00773A49"/>
    <w:rsid w:val="007838D4"/>
    <w:rsid w:val="007A4FA9"/>
    <w:rsid w:val="007A5A95"/>
    <w:rsid w:val="007B4CF5"/>
    <w:rsid w:val="007C5D42"/>
    <w:rsid w:val="007D1FE2"/>
    <w:rsid w:val="007D3B6D"/>
    <w:rsid w:val="007E234F"/>
    <w:rsid w:val="007E4F9B"/>
    <w:rsid w:val="007F722A"/>
    <w:rsid w:val="0080130A"/>
    <w:rsid w:val="00805B99"/>
    <w:rsid w:val="00812C61"/>
    <w:rsid w:val="0081355C"/>
    <w:rsid w:val="00813EAF"/>
    <w:rsid w:val="008237F4"/>
    <w:rsid w:val="00830A99"/>
    <w:rsid w:val="00835D57"/>
    <w:rsid w:val="008379CF"/>
    <w:rsid w:val="008529C8"/>
    <w:rsid w:val="00854F16"/>
    <w:rsid w:val="0086282B"/>
    <w:rsid w:val="00873BEF"/>
    <w:rsid w:val="00874F22"/>
    <w:rsid w:val="008764D3"/>
    <w:rsid w:val="00876DA3"/>
    <w:rsid w:val="00884E17"/>
    <w:rsid w:val="00890484"/>
    <w:rsid w:val="00895A07"/>
    <w:rsid w:val="008A7810"/>
    <w:rsid w:val="008B16DF"/>
    <w:rsid w:val="008B19DD"/>
    <w:rsid w:val="008B3054"/>
    <w:rsid w:val="008C2E0C"/>
    <w:rsid w:val="008C4011"/>
    <w:rsid w:val="008D0967"/>
    <w:rsid w:val="008F017B"/>
    <w:rsid w:val="008F02AE"/>
    <w:rsid w:val="008F4647"/>
    <w:rsid w:val="00903EDA"/>
    <w:rsid w:val="009127A7"/>
    <w:rsid w:val="0091380C"/>
    <w:rsid w:val="009148D0"/>
    <w:rsid w:val="0092175E"/>
    <w:rsid w:val="00926E64"/>
    <w:rsid w:val="00931B31"/>
    <w:rsid w:val="00934F11"/>
    <w:rsid w:val="00936257"/>
    <w:rsid w:val="00936A0C"/>
    <w:rsid w:val="0094259C"/>
    <w:rsid w:val="00942AD3"/>
    <w:rsid w:val="0094779F"/>
    <w:rsid w:val="00962D1D"/>
    <w:rsid w:val="0096333D"/>
    <w:rsid w:val="00963847"/>
    <w:rsid w:val="00966C84"/>
    <w:rsid w:val="00967480"/>
    <w:rsid w:val="00967F70"/>
    <w:rsid w:val="00973DE1"/>
    <w:rsid w:val="00980504"/>
    <w:rsid w:val="0098178F"/>
    <w:rsid w:val="00981B77"/>
    <w:rsid w:val="00985FAC"/>
    <w:rsid w:val="00996472"/>
    <w:rsid w:val="009B0CE7"/>
    <w:rsid w:val="009C328D"/>
    <w:rsid w:val="009C512D"/>
    <w:rsid w:val="009D2917"/>
    <w:rsid w:val="009D3F6E"/>
    <w:rsid w:val="009D437E"/>
    <w:rsid w:val="009D786C"/>
    <w:rsid w:val="009E2271"/>
    <w:rsid w:val="009E6229"/>
    <w:rsid w:val="009F3D02"/>
    <w:rsid w:val="00A042C0"/>
    <w:rsid w:val="00A04D87"/>
    <w:rsid w:val="00A0609F"/>
    <w:rsid w:val="00A17FF3"/>
    <w:rsid w:val="00A212F0"/>
    <w:rsid w:val="00A3456A"/>
    <w:rsid w:val="00A36D5D"/>
    <w:rsid w:val="00A4333A"/>
    <w:rsid w:val="00A43C7C"/>
    <w:rsid w:val="00A44AE1"/>
    <w:rsid w:val="00A462FD"/>
    <w:rsid w:val="00A56506"/>
    <w:rsid w:val="00A57680"/>
    <w:rsid w:val="00A62406"/>
    <w:rsid w:val="00A64B03"/>
    <w:rsid w:val="00A66847"/>
    <w:rsid w:val="00A72D9C"/>
    <w:rsid w:val="00A75533"/>
    <w:rsid w:val="00A758A5"/>
    <w:rsid w:val="00A80419"/>
    <w:rsid w:val="00A877C6"/>
    <w:rsid w:val="00A91192"/>
    <w:rsid w:val="00A92F0D"/>
    <w:rsid w:val="00A93340"/>
    <w:rsid w:val="00A9466F"/>
    <w:rsid w:val="00A96241"/>
    <w:rsid w:val="00A97D88"/>
    <w:rsid w:val="00AA6FC0"/>
    <w:rsid w:val="00AB66AD"/>
    <w:rsid w:val="00AD2A19"/>
    <w:rsid w:val="00AD48EA"/>
    <w:rsid w:val="00AE09EE"/>
    <w:rsid w:val="00AE1A60"/>
    <w:rsid w:val="00AE676F"/>
    <w:rsid w:val="00AE70EE"/>
    <w:rsid w:val="00AF3A3A"/>
    <w:rsid w:val="00AF408F"/>
    <w:rsid w:val="00AF5EA2"/>
    <w:rsid w:val="00B01CC6"/>
    <w:rsid w:val="00B05334"/>
    <w:rsid w:val="00B06444"/>
    <w:rsid w:val="00B15603"/>
    <w:rsid w:val="00B22258"/>
    <w:rsid w:val="00B425B1"/>
    <w:rsid w:val="00B44C00"/>
    <w:rsid w:val="00B528D4"/>
    <w:rsid w:val="00B57D6D"/>
    <w:rsid w:val="00B83A55"/>
    <w:rsid w:val="00B87516"/>
    <w:rsid w:val="00BA5DFC"/>
    <w:rsid w:val="00BB0D92"/>
    <w:rsid w:val="00BB2FA9"/>
    <w:rsid w:val="00BB510B"/>
    <w:rsid w:val="00BB7BD4"/>
    <w:rsid w:val="00BD4E16"/>
    <w:rsid w:val="00BD60E2"/>
    <w:rsid w:val="00BE1AF1"/>
    <w:rsid w:val="00BF3E6A"/>
    <w:rsid w:val="00C042B3"/>
    <w:rsid w:val="00C04CF8"/>
    <w:rsid w:val="00C0541C"/>
    <w:rsid w:val="00C13126"/>
    <w:rsid w:val="00C143B3"/>
    <w:rsid w:val="00C23004"/>
    <w:rsid w:val="00C27E66"/>
    <w:rsid w:val="00C360EB"/>
    <w:rsid w:val="00C36275"/>
    <w:rsid w:val="00C50746"/>
    <w:rsid w:val="00C50AB9"/>
    <w:rsid w:val="00C51095"/>
    <w:rsid w:val="00C536E8"/>
    <w:rsid w:val="00C56E72"/>
    <w:rsid w:val="00C73AF9"/>
    <w:rsid w:val="00C76B63"/>
    <w:rsid w:val="00C81211"/>
    <w:rsid w:val="00C83DFD"/>
    <w:rsid w:val="00C91513"/>
    <w:rsid w:val="00CB0914"/>
    <w:rsid w:val="00CB3D50"/>
    <w:rsid w:val="00CB475C"/>
    <w:rsid w:val="00CB4B4F"/>
    <w:rsid w:val="00CB53C3"/>
    <w:rsid w:val="00CC1268"/>
    <w:rsid w:val="00CC408E"/>
    <w:rsid w:val="00CC4580"/>
    <w:rsid w:val="00CC6247"/>
    <w:rsid w:val="00CC6463"/>
    <w:rsid w:val="00CC652A"/>
    <w:rsid w:val="00CD1A9D"/>
    <w:rsid w:val="00CD1F2B"/>
    <w:rsid w:val="00CD48CC"/>
    <w:rsid w:val="00CE6D2F"/>
    <w:rsid w:val="00D042BE"/>
    <w:rsid w:val="00D04FA9"/>
    <w:rsid w:val="00D07A10"/>
    <w:rsid w:val="00D10084"/>
    <w:rsid w:val="00D11690"/>
    <w:rsid w:val="00D12413"/>
    <w:rsid w:val="00D17EFC"/>
    <w:rsid w:val="00D30D93"/>
    <w:rsid w:val="00D35DEE"/>
    <w:rsid w:val="00D41C5B"/>
    <w:rsid w:val="00D427F3"/>
    <w:rsid w:val="00D4442D"/>
    <w:rsid w:val="00D542AA"/>
    <w:rsid w:val="00D56752"/>
    <w:rsid w:val="00D70C53"/>
    <w:rsid w:val="00D71078"/>
    <w:rsid w:val="00D7570D"/>
    <w:rsid w:val="00D907EE"/>
    <w:rsid w:val="00D93980"/>
    <w:rsid w:val="00DA6714"/>
    <w:rsid w:val="00DB75A6"/>
    <w:rsid w:val="00DC3BF7"/>
    <w:rsid w:val="00DE08F9"/>
    <w:rsid w:val="00DE317D"/>
    <w:rsid w:val="00E00890"/>
    <w:rsid w:val="00E03814"/>
    <w:rsid w:val="00E072DD"/>
    <w:rsid w:val="00E258F7"/>
    <w:rsid w:val="00E25BD7"/>
    <w:rsid w:val="00E26CE1"/>
    <w:rsid w:val="00E31EC0"/>
    <w:rsid w:val="00E3525C"/>
    <w:rsid w:val="00E358A2"/>
    <w:rsid w:val="00E45E73"/>
    <w:rsid w:val="00E46D0E"/>
    <w:rsid w:val="00E6174D"/>
    <w:rsid w:val="00E7516F"/>
    <w:rsid w:val="00E82761"/>
    <w:rsid w:val="00E8455B"/>
    <w:rsid w:val="00E85A45"/>
    <w:rsid w:val="00E904E0"/>
    <w:rsid w:val="00E9217E"/>
    <w:rsid w:val="00EA2BC4"/>
    <w:rsid w:val="00EA4833"/>
    <w:rsid w:val="00EA7BE1"/>
    <w:rsid w:val="00EB1469"/>
    <w:rsid w:val="00EC21F7"/>
    <w:rsid w:val="00EC3B99"/>
    <w:rsid w:val="00ED024F"/>
    <w:rsid w:val="00ED45A6"/>
    <w:rsid w:val="00F025D8"/>
    <w:rsid w:val="00F137D4"/>
    <w:rsid w:val="00F13965"/>
    <w:rsid w:val="00F15711"/>
    <w:rsid w:val="00F17256"/>
    <w:rsid w:val="00F17DF4"/>
    <w:rsid w:val="00F279F1"/>
    <w:rsid w:val="00F341A1"/>
    <w:rsid w:val="00F41984"/>
    <w:rsid w:val="00F4474E"/>
    <w:rsid w:val="00F520A7"/>
    <w:rsid w:val="00F52920"/>
    <w:rsid w:val="00F530AA"/>
    <w:rsid w:val="00F56185"/>
    <w:rsid w:val="00F6540C"/>
    <w:rsid w:val="00F65912"/>
    <w:rsid w:val="00F71B9A"/>
    <w:rsid w:val="00F77968"/>
    <w:rsid w:val="00F80CFB"/>
    <w:rsid w:val="00F84561"/>
    <w:rsid w:val="00F84E27"/>
    <w:rsid w:val="00F9346F"/>
    <w:rsid w:val="00FA4DA7"/>
    <w:rsid w:val="00FA5484"/>
    <w:rsid w:val="00FB131C"/>
    <w:rsid w:val="00FD1874"/>
    <w:rsid w:val="00FE4797"/>
    <w:rsid w:val="00FE6598"/>
    <w:rsid w:val="00FE7EB5"/>
    <w:rsid w:val="00FF253E"/>
    <w:rsid w:val="00FF31DB"/>
    <w:rsid w:val="00FF58A8"/>
    <w:rsid w:val="02699CDA"/>
    <w:rsid w:val="034E36AF"/>
    <w:rsid w:val="04C7178B"/>
    <w:rsid w:val="05464C54"/>
    <w:rsid w:val="068EC3F7"/>
    <w:rsid w:val="08AF780C"/>
    <w:rsid w:val="08BF5207"/>
    <w:rsid w:val="097291B2"/>
    <w:rsid w:val="0A9602BD"/>
    <w:rsid w:val="0BACF335"/>
    <w:rsid w:val="0CBC899A"/>
    <w:rsid w:val="0D37BE5C"/>
    <w:rsid w:val="0D88BE6E"/>
    <w:rsid w:val="0DC0CFB3"/>
    <w:rsid w:val="0DC21D8C"/>
    <w:rsid w:val="0F70DCE3"/>
    <w:rsid w:val="10605A44"/>
    <w:rsid w:val="12D888DD"/>
    <w:rsid w:val="12F3D956"/>
    <w:rsid w:val="13E96261"/>
    <w:rsid w:val="1418F842"/>
    <w:rsid w:val="14728B3C"/>
    <w:rsid w:val="14BE0AC1"/>
    <w:rsid w:val="159579FE"/>
    <w:rsid w:val="15E49DBF"/>
    <w:rsid w:val="169265A8"/>
    <w:rsid w:val="170CB733"/>
    <w:rsid w:val="17B5FB61"/>
    <w:rsid w:val="186ABCA8"/>
    <w:rsid w:val="18CC34D2"/>
    <w:rsid w:val="1A501A7D"/>
    <w:rsid w:val="1A7F2F49"/>
    <w:rsid w:val="1A8AF692"/>
    <w:rsid w:val="1AC1DB2A"/>
    <w:rsid w:val="1CA54CAB"/>
    <w:rsid w:val="1EBE9634"/>
    <w:rsid w:val="1FBC89AC"/>
    <w:rsid w:val="20029B60"/>
    <w:rsid w:val="2019C9BF"/>
    <w:rsid w:val="2282CD69"/>
    <w:rsid w:val="23A61AD4"/>
    <w:rsid w:val="253301FC"/>
    <w:rsid w:val="26BFDEAB"/>
    <w:rsid w:val="270DB17F"/>
    <w:rsid w:val="28FE0D8E"/>
    <w:rsid w:val="2979FBAC"/>
    <w:rsid w:val="299C0AF4"/>
    <w:rsid w:val="2B78EA04"/>
    <w:rsid w:val="2CEDBC5C"/>
    <w:rsid w:val="2D19EC53"/>
    <w:rsid w:val="2D50F13A"/>
    <w:rsid w:val="2DC4E528"/>
    <w:rsid w:val="2DD6EE82"/>
    <w:rsid w:val="2E0AE86B"/>
    <w:rsid w:val="2E367D63"/>
    <w:rsid w:val="2FB6A815"/>
    <w:rsid w:val="302B94C2"/>
    <w:rsid w:val="3084CFE9"/>
    <w:rsid w:val="32E9E472"/>
    <w:rsid w:val="34686031"/>
    <w:rsid w:val="349FC072"/>
    <w:rsid w:val="36419DFD"/>
    <w:rsid w:val="3679F501"/>
    <w:rsid w:val="367B466F"/>
    <w:rsid w:val="39B1C599"/>
    <w:rsid w:val="3A2939B3"/>
    <w:rsid w:val="3B4BA3C5"/>
    <w:rsid w:val="3C30280B"/>
    <w:rsid w:val="3E338245"/>
    <w:rsid w:val="3EB14C44"/>
    <w:rsid w:val="3FAC32F0"/>
    <w:rsid w:val="406A1713"/>
    <w:rsid w:val="407E2DA4"/>
    <w:rsid w:val="409987B3"/>
    <w:rsid w:val="40EA2E28"/>
    <w:rsid w:val="41C9BE15"/>
    <w:rsid w:val="42A7EBD2"/>
    <w:rsid w:val="434BF4C8"/>
    <w:rsid w:val="4575E1DF"/>
    <w:rsid w:val="467634FF"/>
    <w:rsid w:val="469EAF2B"/>
    <w:rsid w:val="4885AF2E"/>
    <w:rsid w:val="489B0B21"/>
    <w:rsid w:val="4921D5AA"/>
    <w:rsid w:val="4ADA5672"/>
    <w:rsid w:val="4D0AB694"/>
    <w:rsid w:val="4E0E3C6A"/>
    <w:rsid w:val="4E12A034"/>
    <w:rsid w:val="4FAE7095"/>
    <w:rsid w:val="50F65C38"/>
    <w:rsid w:val="51EB56FF"/>
    <w:rsid w:val="51EB8E8C"/>
    <w:rsid w:val="52F0C6A2"/>
    <w:rsid w:val="5364DA33"/>
    <w:rsid w:val="57EE52E6"/>
    <w:rsid w:val="57FD2962"/>
    <w:rsid w:val="58508CBD"/>
    <w:rsid w:val="5A2DC5BB"/>
    <w:rsid w:val="5BE016D1"/>
    <w:rsid w:val="5BF05740"/>
    <w:rsid w:val="5CDDBB35"/>
    <w:rsid w:val="5D4DCE58"/>
    <w:rsid w:val="5EAC0AEA"/>
    <w:rsid w:val="5F37761E"/>
    <w:rsid w:val="602F3E50"/>
    <w:rsid w:val="607D3F71"/>
    <w:rsid w:val="61A4CEED"/>
    <w:rsid w:val="61CB3124"/>
    <w:rsid w:val="63A376DB"/>
    <w:rsid w:val="65AAA84D"/>
    <w:rsid w:val="671AB93D"/>
    <w:rsid w:val="68588FFF"/>
    <w:rsid w:val="6A4EF304"/>
    <w:rsid w:val="6B0D00BC"/>
    <w:rsid w:val="6B2E1464"/>
    <w:rsid w:val="6B6C706E"/>
    <w:rsid w:val="6D965C47"/>
    <w:rsid w:val="6DDCD0E4"/>
    <w:rsid w:val="6EC194C8"/>
    <w:rsid w:val="7065730D"/>
    <w:rsid w:val="711329CC"/>
    <w:rsid w:val="73BC4B9C"/>
    <w:rsid w:val="73FD0B96"/>
    <w:rsid w:val="7552526F"/>
    <w:rsid w:val="77C9EC02"/>
    <w:rsid w:val="77DAED24"/>
    <w:rsid w:val="791D0566"/>
    <w:rsid w:val="7A785EEC"/>
    <w:rsid w:val="7BB26F59"/>
    <w:rsid w:val="7EEFF42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48982"/>
  <w15:chartTrackingRefBased/>
  <w15:docId w15:val="{2E7B0E9D-819D-439E-ADF2-5EE2B706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G Times" w:hAnsi="CG Times"/>
      <w:snapToGrid w:val="0"/>
      <w:sz w:val="24"/>
    </w:rPr>
  </w:style>
  <w:style w:type="paragraph" w:styleId="Heading1">
    <w:name w:val="heading 1"/>
    <w:basedOn w:val="Normal"/>
    <w:next w:val="Normal"/>
    <w:qFormat/>
    <w:pPr>
      <w:keepNext/>
      <w:tabs>
        <w:tab w:val="center" w:pos="4680"/>
      </w:tabs>
      <w:jc w:val="center"/>
      <w:outlineLvl w:val="0"/>
    </w:pPr>
    <w:rPr>
      <w:b/>
      <w:sz w:val="28"/>
    </w:rPr>
  </w:style>
  <w:style w:type="paragraph" w:styleId="Heading2">
    <w:name w:val="heading 2"/>
    <w:basedOn w:val="Normal"/>
    <w:next w:val="Normal"/>
    <w:qFormat/>
    <w:rsid w:val="002B1C3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B1C34"/>
    <w:pPr>
      <w:keepNext/>
      <w:spacing w:before="240" w:after="60"/>
      <w:outlineLvl w:val="2"/>
    </w:pPr>
    <w:rPr>
      <w:rFonts w:ascii="Arial" w:hAnsi="Arial" w:cs="Arial"/>
      <w:b/>
      <w:bCs/>
      <w:sz w:val="26"/>
      <w:szCs w:val="26"/>
    </w:rPr>
  </w:style>
  <w:style w:type="paragraph" w:styleId="Heading4">
    <w:name w:val="heading 4"/>
    <w:basedOn w:val="Normal"/>
    <w:next w:val="Normal"/>
    <w:qFormat/>
    <w:rsid w:val="003A272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2B1C3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Preformatted">
    <w:name w:val="Preformatted"/>
    <w:basedOn w:val="Normal"/>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BodyTextIndent">
    <w:name w:val="Body Text Indent"/>
    <w:basedOn w:val="Normal"/>
    <w:pPr>
      <w:widowControl/>
      <w:ind w:left="720"/>
    </w:pPr>
    <w:rPr>
      <w:rFonts w:ascii="Times New Roman" w:hAnsi="Times New Roman"/>
      <w:snapToGrid/>
    </w:rPr>
  </w:style>
  <w:style w:type="paragraph" w:styleId="BodyTextIndent3">
    <w:name w:val="Body Text Indent 3"/>
    <w:basedOn w:val="Normal"/>
    <w:pPr>
      <w:spacing w:after="120"/>
      <w:ind w:left="360"/>
    </w:pPr>
    <w:rPr>
      <w:sz w:val="16"/>
      <w:szCs w:val="16"/>
    </w:rPr>
  </w:style>
  <w:style w:type="paragraph" w:styleId="List2">
    <w:name w:val="List 2"/>
    <w:basedOn w:val="Normal"/>
    <w:pPr>
      <w:ind w:left="720" w:hanging="360"/>
    </w:pPr>
    <w:rPr>
      <w:rFonts w:ascii="Courier" w:hAnsi="Courier"/>
    </w:rPr>
  </w:style>
  <w:style w:type="paragraph" w:styleId="BodyText">
    <w:name w:val="Body Text"/>
    <w:basedOn w:val="Normal"/>
    <w:pPr>
      <w:spacing w:after="120"/>
    </w:pPr>
  </w:style>
  <w:style w:type="paragraph" w:styleId="List">
    <w:name w:val="List"/>
    <w:basedOn w:val="Normal"/>
    <w:pPr>
      <w:ind w:left="360" w:hanging="360"/>
    </w:pPr>
    <w:rPr>
      <w:rFonts w:ascii="Courier" w:hAnsi="Courier"/>
    </w:rPr>
  </w:style>
  <w:style w:type="paragraph" w:customStyle="1" w:styleId="para-sub">
    <w:name w:val="para - sub"/>
    <w:basedOn w:val="Normal"/>
    <w:pPr>
      <w:keepLines/>
      <w:widowControl/>
      <w:tabs>
        <w:tab w:val="left" w:pos="2700"/>
      </w:tabs>
      <w:spacing w:after="120"/>
      <w:jc w:val="both"/>
    </w:pPr>
    <w:rPr>
      <w:rFonts w:ascii="Arial" w:hAnsi="Arial"/>
      <w:snapToGrid/>
      <w:sz w:val="17"/>
    </w:rPr>
  </w:style>
  <w:style w:type="paragraph" w:styleId="BodyTextIndent2">
    <w:name w:val="Body Text Indent 2"/>
    <w:basedOn w:val="Normal"/>
    <w:pPr>
      <w:ind w:left="720" w:hanging="720"/>
    </w:pPr>
    <w:rPr>
      <w:rFonts w:ascii="Arial Narrow" w:hAnsi="Arial Narrow"/>
    </w:rPr>
  </w:style>
  <w:style w:type="paragraph" w:styleId="Title">
    <w:name w:val="Title"/>
    <w:basedOn w:val="Normal"/>
    <w:qFormat/>
    <w:rsid w:val="002B1C34"/>
    <w:pPr>
      <w:widowControl/>
      <w:jc w:val="center"/>
    </w:pPr>
    <w:rPr>
      <w:rFonts w:ascii="Times New Roman" w:hAnsi="Times New Roman"/>
      <w:b/>
      <w:bCs/>
      <w:snapToGrid/>
      <w:szCs w:val="24"/>
    </w:rPr>
  </w:style>
  <w:style w:type="paragraph" w:customStyle="1" w:styleId="ReferenceLine">
    <w:name w:val="Reference Line"/>
    <w:basedOn w:val="BodyText"/>
    <w:rsid w:val="0081355C"/>
    <w:pPr>
      <w:widowControl/>
      <w:tabs>
        <w:tab w:val="left" w:pos="0"/>
      </w:tabs>
      <w:spacing w:after="0" w:line="360" w:lineRule="auto"/>
      <w:jc w:val="both"/>
    </w:pPr>
  </w:style>
  <w:style w:type="paragraph" w:customStyle="1" w:styleId="Char">
    <w:name w:val="Char"/>
    <w:basedOn w:val="Normal"/>
    <w:rsid w:val="0081355C"/>
    <w:pPr>
      <w:widowControl/>
      <w:spacing w:after="160" w:line="240" w:lineRule="exact"/>
    </w:pPr>
    <w:rPr>
      <w:rFonts w:ascii="Times New Roman" w:hAnsi="Times New Roman"/>
      <w:snapToGrid/>
      <w:sz w:val="20"/>
    </w:rPr>
  </w:style>
  <w:style w:type="paragraph" w:styleId="ListParagraph">
    <w:name w:val="List Paragraph"/>
    <w:basedOn w:val="Normal"/>
    <w:uiPriority w:val="34"/>
    <w:qFormat/>
    <w:rsid w:val="00985FAC"/>
    <w:pPr>
      <w:ind w:left="720"/>
      <w:contextualSpacing/>
    </w:pPr>
    <w:rPr>
      <w:rFonts w:ascii="Times New Roman" w:hAnsi="Times New Roman"/>
      <w:snapToGrid/>
      <w:sz w:val="20"/>
    </w:rPr>
  </w:style>
  <w:style w:type="character" w:styleId="PlaceholderText">
    <w:name w:val="Placeholder Text"/>
    <w:uiPriority w:val="99"/>
    <w:semiHidden/>
    <w:rsid w:val="00AF5EA2"/>
    <w:rPr>
      <w:color w:val="808080"/>
    </w:rPr>
  </w:style>
  <w:style w:type="character" w:customStyle="1" w:styleId="Style2">
    <w:name w:val="Style2"/>
    <w:rsid w:val="00AF5EA2"/>
    <w:rPr>
      <w:b/>
    </w:rPr>
  </w:style>
  <w:style w:type="character" w:customStyle="1" w:styleId="Style9">
    <w:name w:val="Style9"/>
    <w:rsid w:val="00AF5EA2"/>
    <w:rPr>
      <w:rFonts w:ascii="Times New Roman" w:hAnsi="Times New Roman"/>
      <w:sz w:val="22"/>
    </w:rPr>
  </w:style>
  <w:style w:type="character" w:customStyle="1" w:styleId="Style21">
    <w:name w:val="Style21"/>
    <w:uiPriority w:val="1"/>
    <w:rsid w:val="00AF5EA2"/>
    <w:rPr>
      <w:rFonts w:ascii="Times New Roman" w:hAnsi="Times New Roman"/>
      <w:b w:val="0"/>
      <w:sz w:val="22"/>
    </w:rPr>
  </w:style>
  <w:style w:type="character" w:customStyle="1" w:styleId="FooterChar">
    <w:name w:val="Footer Char"/>
    <w:link w:val="Footer"/>
    <w:rsid w:val="00967F70"/>
    <w:rPr>
      <w:rFonts w:ascii="CG Times" w:hAnsi="CG Times"/>
      <w:snapToGrid w:val="0"/>
      <w:sz w:val="24"/>
    </w:rPr>
  </w:style>
  <w:style w:type="paragraph" w:styleId="Revision">
    <w:name w:val="Revision"/>
    <w:hidden/>
    <w:uiPriority w:val="99"/>
    <w:semiHidden/>
    <w:rsid w:val="00A36D5D"/>
    <w:rPr>
      <w:rFonts w:ascii="CG Times" w:hAnsi="CG Times"/>
      <w:snapToGrid w:val="0"/>
      <w:sz w:val="24"/>
    </w:rPr>
  </w:style>
  <w:style w:type="character" w:styleId="Hyperlink">
    <w:name w:val="Hyperlink"/>
    <w:basedOn w:val="DefaultParagraphFont"/>
    <w:rsid w:val="003710A8"/>
    <w:rPr>
      <w:color w:val="0563C1" w:themeColor="hyperlink"/>
      <w:u w:val="single"/>
    </w:rPr>
  </w:style>
  <w:style w:type="character" w:styleId="UnresolvedMention">
    <w:name w:val="Unresolved Mention"/>
    <w:basedOn w:val="DefaultParagraphFont"/>
    <w:uiPriority w:val="99"/>
    <w:semiHidden/>
    <w:unhideWhenUsed/>
    <w:rsid w:val="003710A8"/>
    <w:rPr>
      <w:color w:val="605E5C"/>
      <w:shd w:val="clear" w:color="auto" w:fill="E1DFDD"/>
    </w:rPr>
  </w:style>
  <w:style w:type="character" w:customStyle="1" w:styleId="normaltextrun">
    <w:name w:val="normaltextrun"/>
    <w:basedOn w:val="DefaultParagraphFont"/>
    <w:rsid w:val="006E0CEF"/>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05909">
      <w:bodyDiv w:val="1"/>
      <w:marLeft w:val="0"/>
      <w:marRight w:val="0"/>
      <w:marTop w:val="0"/>
      <w:marBottom w:val="0"/>
      <w:divBdr>
        <w:top w:val="none" w:sz="0" w:space="0" w:color="auto"/>
        <w:left w:val="none" w:sz="0" w:space="0" w:color="auto"/>
        <w:bottom w:val="none" w:sz="0" w:space="0" w:color="auto"/>
        <w:right w:val="none" w:sz="0" w:space="0" w:color="auto"/>
      </w:divBdr>
    </w:div>
    <w:div w:id="721557700">
      <w:bodyDiv w:val="1"/>
      <w:marLeft w:val="0"/>
      <w:marRight w:val="0"/>
      <w:marTop w:val="0"/>
      <w:marBottom w:val="0"/>
      <w:divBdr>
        <w:top w:val="none" w:sz="0" w:space="0" w:color="auto"/>
        <w:left w:val="none" w:sz="0" w:space="0" w:color="auto"/>
        <w:bottom w:val="none" w:sz="0" w:space="0" w:color="auto"/>
        <w:right w:val="none" w:sz="0" w:space="0" w:color="auto"/>
      </w:divBdr>
    </w:div>
    <w:div w:id="952516674">
      <w:bodyDiv w:val="1"/>
      <w:marLeft w:val="0"/>
      <w:marRight w:val="0"/>
      <w:marTop w:val="0"/>
      <w:marBottom w:val="0"/>
      <w:divBdr>
        <w:top w:val="none" w:sz="0" w:space="0" w:color="auto"/>
        <w:left w:val="none" w:sz="0" w:space="0" w:color="auto"/>
        <w:bottom w:val="none" w:sz="0" w:space="0" w:color="auto"/>
        <w:right w:val="none" w:sz="0" w:space="0" w:color="auto"/>
      </w:divBdr>
    </w:div>
    <w:div w:id="1477181817">
      <w:bodyDiv w:val="1"/>
      <w:marLeft w:val="0"/>
      <w:marRight w:val="0"/>
      <w:marTop w:val="0"/>
      <w:marBottom w:val="0"/>
      <w:divBdr>
        <w:top w:val="none" w:sz="0" w:space="0" w:color="auto"/>
        <w:left w:val="none" w:sz="0" w:space="0" w:color="auto"/>
        <w:bottom w:val="none" w:sz="0" w:space="0" w:color="auto"/>
        <w:right w:val="none" w:sz="0" w:space="0" w:color="auto"/>
      </w:divBdr>
    </w:div>
    <w:div w:id="1546260267">
      <w:bodyDiv w:val="1"/>
      <w:marLeft w:val="0"/>
      <w:marRight w:val="0"/>
      <w:marTop w:val="0"/>
      <w:marBottom w:val="0"/>
      <w:divBdr>
        <w:top w:val="none" w:sz="0" w:space="0" w:color="auto"/>
        <w:left w:val="none" w:sz="0" w:space="0" w:color="auto"/>
        <w:bottom w:val="none" w:sz="0" w:space="0" w:color="auto"/>
        <w:right w:val="none" w:sz="0" w:space="0" w:color="auto"/>
      </w:divBdr>
    </w:div>
    <w:div w:id="1584948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decadesap@decades-cg.com"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mailto:ap@bancroft.or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Fontanez\OneDrive%20-%20Decades%20Construction%20Group\work%20order%20template%201%20libertylines%20sealcoa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14975365D4AC42BFB5810AE2B4BAFE" ma:contentTypeVersion="9" ma:contentTypeDescription="Create a new document." ma:contentTypeScope="" ma:versionID="ac3fe169a72fc4fa1c14d34889c3584b">
  <xsd:schema xmlns:xsd="http://www.w3.org/2001/XMLSchema" xmlns:xs="http://www.w3.org/2001/XMLSchema" xmlns:p="http://schemas.microsoft.com/office/2006/metadata/properties" xmlns:ns2="48e18e02-b7b7-449e-90f6-b1bad9dd664a" xmlns:ns3="e0dece50-0676-47bc-8af3-2f81283e5a02" targetNamespace="http://schemas.microsoft.com/office/2006/metadata/properties" ma:root="true" ma:fieldsID="14c003f5ef1aad85410713654da9e318" ns2:_="" ns3:_="">
    <xsd:import namespace="48e18e02-b7b7-449e-90f6-b1bad9dd664a"/>
    <xsd:import namespace="e0dece50-0676-47bc-8af3-2f81283e5a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18e02-b7b7-449e-90f6-b1bad9dd6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ece50-0676-47bc-8af3-2f81283e5a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3a48c7-5121-420e-9f9c-3bb926ce1a2e}" ma:internalName="TaxCatchAll" ma:showField="CatchAllData" ma:web="e0dece50-0676-47bc-8af3-2f81283e5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8e18e02-b7b7-449e-90f6-b1bad9dd664a">
      <Terms xmlns="http://schemas.microsoft.com/office/infopath/2007/PartnerControls"/>
    </lcf76f155ced4ddcb4097134ff3c332f>
    <TaxCatchAll xmlns="e0dece50-0676-47bc-8af3-2f81283e5a0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12962A6-6D47-4620-B4F8-D57BD70633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e18e02-b7b7-449e-90f6-b1bad9dd664a"/>
    <ds:schemaRef ds:uri="e0dece50-0676-47bc-8af3-2f81283e5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4B2650-6537-45E9-BE34-7B532FD24E20}">
  <ds:schemaRefs>
    <ds:schemaRef ds:uri="http://schemas.microsoft.com/office/2006/metadata/properties"/>
    <ds:schemaRef ds:uri="http://schemas.microsoft.com/office/infopath/2007/PartnerControls"/>
    <ds:schemaRef ds:uri="48e18e02-b7b7-449e-90f6-b1bad9dd664a"/>
    <ds:schemaRef ds:uri="e0dece50-0676-47bc-8af3-2f81283e5a02"/>
  </ds:schemaRefs>
</ds:datastoreItem>
</file>

<file path=customXml/itemProps3.xml><?xml version="1.0" encoding="utf-8"?>
<ds:datastoreItem xmlns:ds="http://schemas.openxmlformats.org/officeDocument/2006/customXml" ds:itemID="{2CF1B6D6-22A6-4AE5-A5F3-C06C3721E1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work order template 1 libertylines sealcoating.dotx</Template>
  <TotalTime>61</TotalTime>
  <Pages>1</Pages>
  <Words>400</Words>
  <Characters>2282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STANDARD TERMS AND CONDITIONS</vt:lpstr>
    </vt:vector>
  </TitlesOfParts>
  <Company>JH</Company>
  <LinksUpToDate>false</LinksUpToDate>
  <CharactersWithSpaces>2677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TERMS AND CONDITIONS</dc:title>
  <dc:subject/>
  <dc:creator>Rob Fontanez</dc:creator>
  <cp:keywords/>
  <cp:lastModifiedBy>Joseph Cameron</cp:lastModifiedBy>
  <cp:revision>18</cp:revision>
  <cp:lastPrinted>2023-08-15T14:49:00Z</cp:lastPrinted>
  <dcterms:created xsi:type="dcterms:W3CDTF">2026-04-01T15:44:00Z</dcterms:created>
  <dcterms:modified xsi:type="dcterms:W3CDTF">2026-04-14T03:44:00Z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0x010100C614975365D4AC42BFB5810AE2B4BAFE</vt:lpwstr>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y fmtid="{D5CDD505-2E9C-101B-9397-08002B2CF9AE}" pid="10" name="GrammarlyDocumentId">
    <vt:lpwstr>970cbd98e1b39bc2f6411462b42de99e43453e06c8dd780ac24d33456d16db74</vt:lpwstr>
  </property>
  <property fmtid="{D5CDD505-2E9C-101B-9397-08002B2CF9AE}" pid="11" name="docLang">
    <vt:lpwstr>en</vt:lpwstr>
  </property>
</Properties>
</file>