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C4F7" w14:textId="74DBBE06" w:rsidR="00985FAC" w:rsidRDefault="008422FA" w:rsidP="0094396A">
      <w:pPr>
        <w:tabs>
          <w:tab w:val="left" w:pos="9225"/>
        </w:tabs>
        <w:jc w:val="right"/>
        <w:rPr>
          <w:rFonts w:ascii="Times New Roman" w:hAnsi="Times New Roman"/>
          <w:b/>
          <w:bCs/>
          <w:sz w:val="22"/>
          <w:szCs w:val="22"/>
        </w:rPr>
      </w:pPr>
      <w:r w:rsidRPr="0094396A">
        <w:rPr>
          <w:rFonts w:ascii="Times New Roman" w:hAnsi="Times New Roman"/>
          <w:b/>
          <w:bCs/>
          <w:sz w:val="28"/>
          <w:szCs w:val="28"/>
        </w:rPr>
        <w:t>WO</w:t>
      </w:r>
      <w:r w:rsidR="0094396A">
        <w:rPr>
          <w:rFonts w:ascii="Times New Roman" w:hAnsi="Times New Roman"/>
          <w:b/>
          <w:bCs/>
          <w:sz w:val="28"/>
          <w:szCs w:val="28"/>
        </w:rPr>
        <w:t xml:space="preserve">RK </w:t>
      </w:r>
      <w:proofErr w:type="gramStart"/>
      <w:r w:rsidR="0094396A">
        <w:rPr>
          <w:rFonts w:ascii="Times New Roman" w:hAnsi="Times New Roman"/>
          <w:b/>
          <w:bCs/>
          <w:sz w:val="28"/>
          <w:szCs w:val="28"/>
        </w:rPr>
        <w:t xml:space="preserve">ORDER # </w:t>
      </w:r>
      <w:r w:rsidR="0094396A" w:rsidRPr="0094396A">
        <w:rPr>
          <w:rFonts w:ascii="Times New Roman" w:hAnsi="Times New Roman"/>
          <w:b/>
          <w:bCs/>
          <w:sz w:val="28"/>
          <w:szCs w:val="28"/>
          <w:highlight w:val="yellow"/>
        </w:rPr>
        <w:t>_</w:t>
      </w:r>
      <w:proofErr w:type="gramEnd"/>
      <w:r w:rsidR="0094396A" w:rsidRPr="0094396A">
        <w:rPr>
          <w:rFonts w:ascii="Times New Roman" w:hAnsi="Times New Roman"/>
          <w:b/>
          <w:bCs/>
          <w:sz w:val="28"/>
          <w:szCs w:val="28"/>
          <w:highlight w:val="yellow"/>
        </w:rPr>
        <w:t>____________</w:t>
      </w:r>
    </w:p>
    <w:p w14:paraId="327E1F5C" w14:textId="07DA6606" w:rsidR="002B1C34" w:rsidRPr="00C85FC6" w:rsidRDefault="002B1C34" w:rsidP="002B1C34">
      <w:pPr>
        <w:jc w:val="center"/>
        <w:rPr>
          <w:rFonts w:ascii="Times New Roman" w:hAnsi="Times New Roman"/>
          <w:b/>
          <w:szCs w:val="24"/>
        </w:rPr>
      </w:pPr>
      <w:r w:rsidRPr="00C85FC6">
        <w:rPr>
          <w:rFonts w:ascii="Times New Roman" w:hAnsi="Times New Roman"/>
          <w:b/>
          <w:szCs w:val="24"/>
        </w:rPr>
        <w:t xml:space="preserve">EXHIBIT </w:t>
      </w:r>
      <w:r w:rsidR="00D427F3" w:rsidRPr="00C85FC6">
        <w:rPr>
          <w:rFonts w:ascii="Times New Roman" w:hAnsi="Times New Roman"/>
          <w:b/>
          <w:szCs w:val="24"/>
        </w:rPr>
        <w:t>A</w:t>
      </w:r>
      <w:r w:rsidR="00A3693F" w:rsidRPr="00C85FC6">
        <w:rPr>
          <w:rFonts w:ascii="Times New Roman" w:hAnsi="Times New Roman"/>
          <w:b/>
          <w:szCs w:val="24"/>
        </w:rPr>
        <w:t xml:space="preserve"> </w:t>
      </w:r>
    </w:p>
    <w:p w14:paraId="2B85C7EB" w14:textId="5C57DA52" w:rsidR="00EC3B99" w:rsidRDefault="00985FAC" w:rsidP="00EC3B99">
      <w:pPr>
        <w:jc w:val="center"/>
        <w:rPr>
          <w:rFonts w:ascii="Times New Roman" w:hAnsi="Times New Roman"/>
          <w:b/>
          <w:sz w:val="22"/>
          <w:szCs w:val="22"/>
        </w:rPr>
      </w:pPr>
      <w:r w:rsidRPr="00967F70">
        <w:rPr>
          <w:rFonts w:ascii="Times New Roman" w:hAnsi="Times New Roman"/>
          <w:b/>
          <w:sz w:val="22"/>
          <w:szCs w:val="22"/>
        </w:rPr>
        <w:t>Work Order</w:t>
      </w:r>
    </w:p>
    <w:p w14:paraId="46533E63" w14:textId="77777777" w:rsidR="00EC3B99" w:rsidRPr="00EC3B99" w:rsidRDefault="00EC3B99" w:rsidP="00EC3B99">
      <w:pPr>
        <w:jc w:val="center"/>
        <w:rPr>
          <w:rFonts w:ascii="Times New Roman" w:hAnsi="Times New Roman"/>
          <w:b/>
          <w:sz w:val="22"/>
          <w:szCs w:val="22"/>
        </w:rPr>
      </w:pPr>
    </w:p>
    <w:p w14:paraId="012D30CB" w14:textId="414C4D2E" w:rsidR="00EC3B99" w:rsidRDefault="00C56E72" w:rsidP="004A0EE7">
      <w:pPr>
        <w:rPr>
          <w:rFonts w:ascii="Times New Roman" w:hAnsi="Times New Roman"/>
          <w:sz w:val="22"/>
          <w:szCs w:val="22"/>
        </w:rPr>
      </w:pPr>
      <w:r w:rsidRPr="7AE66FC6">
        <w:rPr>
          <w:rFonts w:ascii="Times New Roman" w:hAnsi="Times New Roman"/>
          <w:sz w:val="22"/>
          <w:szCs w:val="22"/>
        </w:rPr>
        <w:t xml:space="preserve">             </w:t>
      </w:r>
      <w:r w:rsidR="00EC3B99" w:rsidRPr="7AE66FC6">
        <w:rPr>
          <w:rFonts w:ascii="Times New Roman" w:hAnsi="Times New Roman"/>
          <w:sz w:val="22"/>
          <w:szCs w:val="22"/>
        </w:rPr>
        <w:t xml:space="preserve">This </w:t>
      </w:r>
      <w:r w:rsidRPr="7AE66FC6">
        <w:rPr>
          <w:rFonts w:ascii="Times New Roman" w:hAnsi="Times New Roman"/>
          <w:sz w:val="22"/>
          <w:szCs w:val="22"/>
        </w:rPr>
        <w:t xml:space="preserve">work order (“Work order”) dated </w:t>
      </w:r>
      <w:r w:rsidR="5863C4D5" w:rsidRPr="7AE66FC6">
        <w:rPr>
          <w:rFonts w:ascii="Times New Roman" w:hAnsi="Times New Roman"/>
          <w:b/>
          <w:bCs/>
          <w:sz w:val="22"/>
          <w:szCs w:val="22"/>
          <w:highlight w:val="yellow"/>
        </w:rPr>
        <w:t>Today’s Date</w:t>
      </w:r>
      <w:r w:rsidR="00BE1AF1" w:rsidRPr="7AE66FC6">
        <w:rPr>
          <w:rFonts w:ascii="Times New Roman" w:hAnsi="Times New Roman"/>
          <w:sz w:val="22"/>
          <w:szCs w:val="22"/>
        </w:rPr>
        <w:t>,</w:t>
      </w:r>
      <w:r w:rsidRPr="7AE66FC6">
        <w:rPr>
          <w:rFonts w:ascii="Times New Roman" w:hAnsi="Times New Roman"/>
          <w:sz w:val="22"/>
          <w:szCs w:val="22"/>
        </w:rPr>
        <w:t xml:space="preserve"> supplements the Master Facility Services Contract between the below listed Contractor and Bancroft, A New Jersey Nonprofit Corporation (“Owner”) dated </w:t>
      </w:r>
      <w:r w:rsidR="6975ABCF" w:rsidRPr="7AE66FC6">
        <w:rPr>
          <w:rFonts w:ascii="Times New Roman" w:hAnsi="Times New Roman"/>
          <w:b/>
          <w:bCs/>
          <w:sz w:val="22"/>
          <w:szCs w:val="22"/>
          <w:highlight w:val="yellow"/>
        </w:rPr>
        <w:t>MSA Date</w:t>
      </w:r>
      <w:r w:rsidRPr="7AE66FC6">
        <w:rPr>
          <w:rFonts w:ascii="Times New Roman" w:hAnsi="Times New Roman"/>
          <w:sz w:val="22"/>
          <w:szCs w:val="22"/>
        </w:rPr>
        <w:t xml:space="preserve"> (the </w:t>
      </w:r>
      <w:r w:rsidR="00BE1AF1" w:rsidRPr="7AE66FC6">
        <w:rPr>
          <w:rFonts w:ascii="Times New Roman" w:hAnsi="Times New Roman"/>
          <w:sz w:val="22"/>
          <w:szCs w:val="22"/>
        </w:rPr>
        <w:t>“Contract</w:t>
      </w:r>
      <w:r w:rsidRPr="7AE66FC6">
        <w:rPr>
          <w:rFonts w:ascii="Times New Roman" w:hAnsi="Times New Roman"/>
          <w:sz w:val="22"/>
          <w:szCs w:val="22"/>
        </w:rPr>
        <w:t>”</w:t>
      </w:r>
      <w:r w:rsidR="44EAC698" w:rsidRPr="7AE66FC6">
        <w:rPr>
          <w:rFonts w:ascii="Times New Roman" w:hAnsi="Times New Roman"/>
          <w:sz w:val="22"/>
          <w:szCs w:val="22"/>
        </w:rPr>
        <w:t>)</w:t>
      </w:r>
      <w:r w:rsidRPr="7AE66FC6">
        <w:rPr>
          <w:rFonts w:ascii="Times New Roman" w:hAnsi="Times New Roman"/>
          <w:sz w:val="22"/>
          <w:szCs w:val="22"/>
        </w:rPr>
        <w:t xml:space="preserve"> and is governed by and subject to the terms and conditions of the contract. Capitalized terms not otherwise defined shall have the meanings ascribed to them in the Contract. The parties her</w:t>
      </w:r>
      <w:r w:rsidR="00241B07">
        <w:rPr>
          <w:rFonts w:ascii="Times New Roman" w:hAnsi="Times New Roman"/>
          <w:sz w:val="22"/>
          <w:szCs w:val="22"/>
        </w:rPr>
        <w:t>e</w:t>
      </w:r>
      <w:r w:rsidRPr="7AE66FC6">
        <w:rPr>
          <w:rFonts w:ascii="Times New Roman" w:hAnsi="Times New Roman"/>
          <w:sz w:val="22"/>
          <w:szCs w:val="22"/>
        </w:rPr>
        <w:t>by agree as follows:</w:t>
      </w:r>
    </w:p>
    <w:p w14:paraId="76EB0943" w14:textId="77777777" w:rsidR="002617CA" w:rsidRPr="004A0EE7" w:rsidRDefault="002617CA" w:rsidP="004A0EE7">
      <w:pPr>
        <w:rPr>
          <w:rFonts w:ascii="Times New Roman" w:hAnsi="Times New Roman"/>
          <w:sz w:val="22"/>
          <w:szCs w:val="22"/>
        </w:rPr>
      </w:pPr>
    </w:p>
    <w:p w14:paraId="19ACB24E" w14:textId="1E0AC18F" w:rsidR="00743649" w:rsidRPr="00AD1DEC" w:rsidRDefault="008A7810" w:rsidP="6CB68D89">
      <w:pPr>
        <w:ind w:firstLine="720"/>
        <w:jc w:val="both"/>
        <w:rPr>
          <w:rFonts w:ascii="Times New Roman" w:hAnsi="Times New Roman"/>
          <w:b/>
          <w:bCs/>
          <w:sz w:val="22"/>
          <w:szCs w:val="22"/>
          <w:highlight w:val="yellow"/>
        </w:rPr>
      </w:pPr>
      <w:r w:rsidRPr="6CB68D89">
        <w:rPr>
          <w:rFonts w:ascii="Times New Roman" w:hAnsi="Times New Roman"/>
          <w:b/>
          <w:bCs/>
          <w:sz w:val="22"/>
          <w:szCs w:val="22"/>
        </w:rPr>
        <w:t>Contractor:</w:t>
      </w:r>
      <w:r w:rsidR="00B80897" w:rsidRPr="6CB68D89">
        <w:rPr>
          <w:rFonts w:ascii="Times New Roman" w:hAnsi="Times New Roman"/>
          <w:b/>
          <w:bCs/>
          <w:sz w:val="22"/>
          <w:szCs w:val="22"/>
        </w:rPr>
        <w:t xml:space="preserve">  </w:t>
      </w:r>
      <w:r w:rsidR="00B96B9C" w:rsidRPr="6CB68D89">
        <w:rPr>
          <w:rFonts w:ascii="Times New Roman" w:hAnsi="Times New Roman"/>
          <w:b/>
          <w:bCs/>
          <w:sz w:val="22"/>
          <w:szCs w:val="22"/>
        </w:rPr>
        <w:t xml:space="preserve"> </w:t>
      </w:r>
      <w:r w:rsidR="00241B07">
        <w:rPr>
          <w:rFonts w:ascii="Times New Roman" w:hAnsi="Times New Roman"/>
          <w:b/>
          <w:bCs/>
          <w:sz w:val="22"/>
          <w:szCs w:val="22"/>
          <w:highlight w:val="yellow"/>
        </w:rPr>
        <w:t>LEGAL VENDOR NAME</w:t>
      </w:r>
    </w:p>
    <w:p w14:paraId="7DB31BA5" w14:textId="50BCD497" w:rsidR="00AB4F4F" w:rsidRDefault="00AB4F4F" w:rsidP="6CB68D89">
      <w:pPr>
        <w:ind w:firstLine="720"/>
        <w:jc w:val="both"/>
        <w:rPr>
          <w:rFonts w:ascii="Times New Roman" w:hAnsi="Times New Roman"/>
          <w:b/>
          <w:bCs/>
          <w:sz w:val="22"/>
          <w:szCs w:val="22"/>
        </w:rPr>
      </w:pPr>
      <w:r w:rsidRPr="00241B07">
        <w:rPr>
          <w:rFonts w:ascii="Times New Roman" w:hAnsi="Times New Roman"/>
          <w:b/>
          <w:bCs/>
          <w:sz w:val="22"/>
          <w:szCs w:val="22"/>
        </w:rPr>
        <w:t xml:space="preserve">                      </w:t>
      </w:r>
      <w:r w:rsidR="0083526B" w:rsidRPr="00241B07">
        <w:rPr>
          <w:rFonts w:ascii="Times New Roman" w:hAnsi="Times New Roman"/>
          <w:b/>
          <w:bCs/>
          <w:sz w:val="22"/>
          <w:szCs w:val="22"/>
        </w:rPr>
        <w:t xml:space="preserve">  </w:t>
      </w:r>
      <w:r w:rsidR="5B206972" w:rsidRPr="6CB68D89">
        <w:rPr>
          <w:rFonts w:ascii="Times New Roman" w:hAnsi="Times New Roman"/>
          <w:b/>
          <w:bCs/>
          <w:sz w:val="22"/>
          <w:szCs w:val="22"/>
          <w:highlight w:val="yellow"/>
        </w:rPr>
        <w:t>Vendor Address</w:t>
      </w:r>
    </w:p>
    <w:p w14:paraId="6B7F3D21" w14:textId="60C698CA" w:rsidR="00B80897" w:rsidRDefault="00B80897" w:rsidP="004A0EE7">
      <w:pPr>
        <w:ind w:firstLine="720"/>
        <w:jc w:val="both"/>
        <w:rPr>
          <w:rFonts w:ascii="Times New Roman" w:hAnsi="Times New Roman"/>
          <w:b/>
          <w:sz w:val="22"/>
          <w:szCs w:val="22"/>
        </w:rPr>
      </w:pPr>
      <w:r>
        <w:rPr>
          <w:rFonts w:ascii="Times New Roman" w:hAnsi="Times New Roman"/>
          <w:b/>
          <w:sz w:val="22"/>
          <w:szCs w:val="22"/>
        </w:rPr>
        <w:t xml:space="preserve">                           </w:t>
      </w:r>
    </w:p>
    <w:p w14:paraId="47DC099C" w14:textId="13F9605C" w:rsidR="008B19DD" w:rsidRPr="00D45E4C" w:rsidRDefault="00C04CF8" w:rsidP="00A42214">
      <w:pPr>
        <w:pStyle w:val="ListParagraph"/>
        <w:widowControl/>
        <w:numPr>
          <w:ilvl w:val="0"/>
          <w:numId w:val="2"/>
        </w:numPr>
        <w:tabs>
          <w:tab w:val="left" w:pos="1530"/>
        </w:tabs>
        <w:ind w:left="720" w:hanging="270"/>
        <w:rPr>
          <w:sz w:val="22"/>
          <w:szCs w:val="22"/>
        </w:rPr>
      </w:pPr>
      <w:r w:rsidRPr="6CB68D89">
        <w:rPr>
          <w:sz w:val="22"/>
          <w:szCs w:val="22"/>
        </w:rPr>
        <w:t xml:space="preserve">Contractor shall provide Owner with the following Work: </w:t>
      </w:r>
    </w:p>
    <w:p w14:paraId="0F77DB75" w14:textId="60AA4B87" w:rsidR="63B0E240" w:rsidRDefault="00241B07" w:rsidP="3F263507">
      <w:pPr>
        <w:widowControl/>
        <w:spacing w:line="259" w:lineRule="auto"/>
        <w:ind w:firstLine="720"/>
        <w:rPr>
          <w:rFonts w:ascii="Times New Roman" w:hAnsi="Times New Roman"/>
          <w:b/>
          <w:bCs/>
          <w:szCs w:val="24"/>
          <w:highlight w:val="yellow"/>
        </w:rPr>
      </w:pPr>
      <w:r w:rsidRPr="00241B07">
        <w:rPr>
          <w:rFonts w:ascii="Times New Roman" w:hAnsi="Times New Roman"/>
          <w:b/>
          <w:bCs/>
          <w:sz w:val="22"/>
          <w:szCs w:val="22"/>
        </w:rPr>
        <w:t>Scope of Work as set forth in EXHIBIT C (Scope of Work) attached hereto.</w:t>
      </w:r>
    </w:p>
    <w:p w14:paraId="7633B11D" w14:textId="022CD378" w:rsidR="006A2D2C" w:rsidRPr="0031546B" w:rsidRDefault="000A2701" w:rsidP="003710A8">
      <w:pPr>
        <w:widowControl/>
        <w:ind w:left="1260" w:hanging="540"/>
        <w:rPr>
          <w:rFonts w:ascii="Times New Roman" w:hAnsi="Times New Roman"/>
          <w:sz w:val="22"/>
          <w:szCs w:val="22"/>
        </w:rPr>
      </w:pPr>
      <w:r>
        <w:rPr>
          <w:rFonts w:ascii="Times New Roman" w:hAnsi="Times New Roman"/>
          <w:b/>
          <w:bCs/>
          <w:sz w:val="22"/>
          <w:szCs w:val="22"/>
        </w:rPr>
        <w:t xml:space="preserve"> </w:t>
      </w:r>
      <w:r w:rsidR="003465C8">
        <w:rPr>
          <w:rFonts w:ascii="Times New Roman" w:hAnsi="Times New Roman"/>
          <w:b/>
          <w:bCs/>
          <w:sz w:val="22"/>
          <w:szCs w:val="22"/>
        </w:rPr>
        <w:t xml:space="preserve"> </w:t>
      </w:r>
      <w:r w:rsidR="00624CBA" w:rsidRPr="0031546B">
        <w:rPr>
          <w:rFonts w:ascii="Times New Roman" w:hAnsi="Times New Roman"/>
          <w:sz w:val="22"/>
          <w:szCs w:val="22"/>
        </w:rPr>
        <w:t xml:space="preserve"> </w:t>
      </w:r>
    </w:p>
    <w:p w14:paraId="53B6FE8F" w14:textId="77777777" w:rsidR="00B06444" w:rsidRDefault="00B06444" w:rsidP="00D45E4C">
      <w:pPr>
        <w:widowControl/>
        <w:ind w:left="900" w:hanging="360"/>
        <w:rPr>
          <w:rFonts w:ascii="Times New Roman" w:hAnsi="Times New Roman"/>
          <w:sz w:val="22"/>
          <w:szCs w:val="22"/>
        </w:rPr>
      </w:pPr>
      <w:r>
        <w:rPr>
          <w:rFonts w:ascii="Times New Roman" w:hAnsi="Times New Roman"/>
          <w:sz w:val="22"/>
          <w:szCs w:val="22"/>
        </w:rPr>
        <w:t>2.</w:t>
      </w:r>
      <w:r w:rsidRPr="0022087A">
        <w:rPr>
          <w:rFonts w:ascii="Times New Roman" w:hAnsi="Times New Roman"/>
          <w:sz w:val="22"/>
          <w:szCs w:val="22"/>
        </w:rPr>
        <w:t xml:space="preserve"> </w:t>
      </w:r>
      <w:r w:rsidRPr="00C04CF8">
        <w:rPr>
          <w:rFonts w:ascii="Times New Roman" w:hAnsi="Times New Roman"/>
          <w:sz w:val="22"/>
          <w:szCs w:val="22"/>
        </w:rPr>
        <w:t>The Work shall be performed at the following location(s) during the following hours:</w:t>
      </w:r>
    </w:p>
    <w:p w14:paraId="6753F6CD" w14:textId="4FB549B5" w:rsidR="001E263C" w:rsidRPr="00866C64" w:rsidRDefault="00E32510" w:rsidP="00E32510">
      <w:pPr>
        <w:widowControl/>
        <w:rPr>
          <w:rFonts w:ascii="Times New Roman" w:hAnsi="Times New Roman"/>
          <w:b/>
          <w:bCs/>
          <w:sz w:val="22"/>
          <w:szCs w:val="22"/>
        </w:rPr>
      </w:pPr>
      <w:r w:rsidRPr="6CB68D89">
        <w:rPr>
          <w:rFonts w:ascii="Times New Roman" w:hAnsi="Times New Roman"/>
          <w:sz w:val="22"/>
          <w:szCs w:val="22"/>
        </w:rPr>
        <w:t xml:space="preserve">               </w:t>
      </w:r>
      <w:r w:rsidR="00241B07">
        <w:rPr>
          <w:rFonts w:ascii="Times New Roman" w:hAnsi="Times New Roman"/>
          <w:b/>
          <w:bCs/>
          <w:sz w:val="22"/>
          <w:szCs w:val="22"/>
        </w:rPr>
        <w:t xml:space="preserve">Locations as set forth in EXHIBIT B (Financial Detail) </w:t>
      </w:r>
      <w:proofErr w:type="gramStart"/>
      <w:r w:rsidR="00241B07">
        <w:rPr>
          <w:rFonts w:ascii="Times New Roman" w:hAnsi="Times New Roman"/>
          <w:b/>
          <w:bCs/>
          <w:sz w:val="22"/>
          <w:szCs w:val="22"/>
        </w:rPr>
        <w:t>attached</w:t>
      </w:r>
      <w:proofErr w:type="gramEnd"/>
      <w:r w:rsidR="00241B07">
        <w:rPr>
          <w:rFonts w:ascii="Times New Roman" w:hAnsi="Times New Roman"/>
          <w:b/>
          <w:bCs/>
          <w:sz w:val="22"/>
          <w:szCs w:val="22"/>
        </w:rPr>
        <w:t xml:space="preserve"> hereto.                                </w:t>
      </w:r>
      <w:r w:rsidR="00241B07" w:rsidRPr="00241B07">
        <w:rPr>
          <w:rFonts w:ascii="Times New Roman" w:hAnsi="Times New Roman"/>
          <w:b/>
          <w:bCs/>
          <w:sz w:val="22"/>
          <w:szCs w:val="22"/>
          <w:highlight w:val="yellow"/>
        </w:rPr>
        <w:t>Days, Times</w:t>
      </w:r>
    </w:p>
    <w:p w14:paraId="1BF19E68" w14:textId="77777777" w:rsidR="001E263C" w:rsidRDefault="001E263C" w:rsidP="00B06444">
      <w:pPr>
        <w:widowControl/>
        <w:ind w:left="900" w:hanging="540"/>
        <w:rPr>
          <w:rFonts w:ascii="Times New Roman" w:hAnsi="Times New Roman"/>
          <w:sz w:val="22"/>
          <w:szCs w:val="22"/>
        </w:rPr>
      </w:pPr>
    </w:p>
    <w:p w14:paraId="17BB0027" w14:textId="58E4EDE3" w:rsidR="00062D84" w:rsidRDefault="001E263C" w:rsidP="00D45E4C">
      <w:pPr>
        <w:widowControl/>
        <w:ind w:left="360" w:hanging="360"/>
        <w:rPr>
          <w:rFonts w:ascii="Times New Roman" w:hAnsi="Times New Roman"/>
          <w:sz w:val="22"/>
          <w:szCs w:val="22"/>
        </w:rPr>
      </w:pPr>
      <w:r w:rsidRPr="6CB68D89">
        <w:rPr>
          <w:rFonts w:ascii="Times New Roman" w:hAnsi="Times New Roman"/>
          <w:sz w:val="22"/>
          <w:szCs w:val="22"/>
        </w:rPr>
        <w:t xml:space="preserve">       </w:t>
      </w:r>
      <w:r w:rsidR="00D45E4C" w:rsidRPr="6CB68D89">
        <w:rPr>
          <w:rFonts w:ascii="Times New Roman" w:hAnsi="Times New Roman"/>
          <w:sz w:val="22"/>
          <w:szCs w:val="22"/>
        </w:rPr>
        <w:t xml:space="preserve">   </w:t>
      </w:r>
      <w:r w:rsidRPr="6CB68D89">
        <w:rPr>
          <w:rFonts w:ascii="Times New Roman" w:hAnsi="Times New Roman"/>
          <w:sz w:val="22"/>
          <w:szCs w:val="22"/>
        </w:rPr>
        <w:t xml:space="preserve">3. The work shall Commence on </w:t>
      </w:r>
      <w:r w:rsidR="6A5058D4" w:rsidRPr="6CB68D89">
        <w:rPr>
          <w:rFonts w:ascii="Times New Roman" w:hAnsi="Times New Roman"/>
          <w:b/>
          <w:bCs/>
          <w:sz w:val="22"/>
          <w:szCs w:val="22"/>
          <w:highlight w:val="yellow"/>
        </w:rPr>
        <w:t xml:space="preserve">Contract Start </w:t>
      </w:r>
      <w:proofErr w:type="gramStart"/>
      <w:r w:rsidR="6A5058D4" w:rsidRPr="6CB68D89">
        <w:rPr>
          <w:rFonts w:ascii="Times New Roman" w:hAnsi="Times New Roman"/>
          <w:b/>
          <w:bCs/>
          <w:sz w:val="22"/>
          <w:szCs w:val="22"/>
          <w:highlight w:val="yellow"/>
        </w:rPr>
        <w:t>Date</w:t>
      </w:r>
      <w:r w:rsidR="00D11690" w:rsidRPr="6CB68D89">
        <w:rPr>
          <w:rFonts w:ascii="Times New Roman" w:hAnsi="Times New Roman"/>
          <w:sz w:val="22"/>
          <w:szCs w:val="22"/>
        </w:rPr>
        <w:t>,</w:t>
      </w:r>
      <w:r w:rsidRPr="6CB68D89">
        <w:rPr>
          <w:rFonts w:ascii="Times New Roman" w:hAnsi="Times New Roman"/>
          <w:sz w:val="22"/>
          <w:szCs w:val="22"/>
        </w:rPr>
        <w:t xml:space="preserve"> and</w:t>
      </w:r>
      <w:proofErr w:type="gramEnd"/>
      <w:r w:rsidRPr="6CB68D89">
        <w:rPr>
          <w:rFonts w:ascii="Times New Roman" w:hAnsi="Times New Roman"/>
          <w:sz w:val="22"/>
          <w:szCs w:val="22"/>
        </w:rPr>
        <w:t xml:space="preserve"> shall be completed on or before </w:t>
      </w:r>
      <w:r w:rsidR="1E55D2C7" w:rsidRPr="6CB68D89">
        <w:rPr>
          <w:rFonts w:ascii="Times New Roman" w:hAnsi="Times New Roman"/>
          <w:b/>
          <w:bCs/>
          <w:sz w:val="22"/>
          <w:szCs w:val="22"/>
          <w:highlight w:val="yellow"/>
        </w:rPr>
        <w:t>Contract End Date</w:t>
      </w:r>
      <w:r w:rsidR="00AA3A16" w:rsidRPr="6CB68D89">
        <w:rPr>
          <w:rFonts w:ascii="Times New Roman" w:hAnsi="Times New Roman"/>
          <w:b/>
          <w:bCs/>
          <w:sz w:val="22"/>
          <w:szCs w:val="22"/>
        </w:rPr>
        <w:t>.</w:t>
      </w:r>
      <w:r w:rsidRPr="6CB68D89">
        <w:rPr>
          <w:rFonts w:ascii="Times New Roman" w:hAnsi="Times New Roman"/>
          <w:sz w:val="22"/>
          <w:szCs w:val="22"/>
        </w:rPr>
        <w:t xml:space="preserve"> </w:t>
      </w:r>
      <w:r w:rsidR="004249AF" w:rsidRPr="6CB68D89">
        <w:rPr>
          <w:rFonts w:ascii="Times New Roman" w:hAnsi="Times New Roman"/>
          <w:sz w:val="22"/>
          <w:szCs w:val="22"/>
        </w:rPr>
        <w:t xml:space="preserve">  </w:t>
      </w:r>
    </w:p>
    <w:p w14:paraId="58096BA5" w14:textId="77777777" w:rsidR="000179F9" w:rsidRPr="00C04CF8" w:rsidRDefault="000179F9" w:rsidP="001E263C">
      <w:pPr>
        <w:widowControl/>
        <w:rPr>
          <w:rFonts w:ascii="Times New Roman" w:hAnsi="Times New Roman"/>
          <w:sz w:val="22"/>
          <w:szCs w:val="22"/>
        </w:rPr>
      </w:pPr>
    </w:p>
    <w:p w14:paraId="74F8A976" w14:textId="65E14F09" w:rsidR="000179F9" w:rsidRDefault="000179F9" w:rsidP="00C16ED7">
      <w:pPr>
        <w:widowControl/>
        <w:ind w:firstLine="540"/>
        <w:rPr>
          <w:rFonts w:ascii="Times New Roman" w:hAnsi="Times New Roman"/>
          <w:sz w:val="22"/>
          <w:szCs w:val="22"/>
        </w:rPr>
      </w:pPr>
      <w:r w:rsidRPr="3F263507">
        <w:rPr>
          <w:rFonts w:ascii="Times New Roman" w:hAnsi="Times New Roman"/>
          <w:sz w:val="22"/>
          <w:szCs w:val="22"/>
        </w:rPr>
        <w:t>4. The fee for the Work shall be</w:t>
      </w:r>
      <w:r w:rsidR="000C6B4B" w:rsidRPr="3F263507">
        <w:rPr>
          <w:rFonts w:ascii="Times New Roman" w:hAnsi="Times New Roman"/>
          <w:sz w:val="22"/>
          <w:szCs w:val="22"/>
        </w:rPr>
        <w:t xml:space="preserve"> </w:t>
      </w:r>
      <w:r w:rsidR="5340B33D" w:rsidRPr="3F263507">
        <w:rPr>
          <w:rFonts w:ascii="Times New Roman" w:hAnsi="Times New Roman"/>
          <w:b/>
          <w:bCs/>
          <w:sz w:val="22"/>
          <w:szCs w:val="22"/>
          <w:highlight w:val="yellow"/>
        </w:rPr>
        <w:t>Contract Value</w:t>
      </w:r>
      <w:r w:rsidR="003C0454" w:rsidRPr="3F263507">
        <w:rPr>
          <w:rFonts w:ascii="Times New Roman" w:hAnsi="Times New Roman"/>
          <w:b/>
          <w:bCs/>
          <w:sz w:val="22"/>
          <w:szCs w:val="22"/>
          <w:highlight w:val="yellow"/>
        </w:rPr>
        <w:t xml:space="preserve"> </w:t>
      </w:r>
      <w:r w:rsidRPr="3F263507">
        <w:rPr>
          <w:rFonts w:ascii="Times New Roman" w:hAnsi="Times New Roman"/>
          <w:b/>
          <w:bCs/>
          <w:sz w:val="22"/>
          <w:szCs w:val="22"/>
          <w:highlight w:val="yellow"/>
        </w:rPr>
        <w:t>Dollars ($</w:t>
      </w:r>
      <w:proofErr w:type="gramStart"/>
      <w:r w:rsidR="65FB5FF7" w:rsidRPr="3F263507">
        <w:rPr>
          <w:rFonts w:ascii="Times New Roman" w:hAnsi="Times New Roman"/>
          <w:b/>
          <w:bCs/>
          <w:sz w:val="22"/>
          <w:szCs w:val="22"/>
          <w:highlight w:val="yellow"/>
        </w:rPr>
        <w:t>X.XX</w:t>
      </w:r>
      <w:proofErr w:type="gramEnd"/>
      <w:r w:rsidRPr="3F263507">
        <w:rPr>
          <w:rFonts w:ascii="Times New Roman" w:hAnsi="Times New Roman"/>
          <w:b/>
          <w:bCs/>
          <w:sz w:val="22"/>
          <w:szCs w:val="22"/>
          <w:highlight w:val="yellow"/>
        </w:rPr>
        <w:t>)</w:t>
      </w:r>
      <w:r w:rsidRPr="3F263507">
        <w:rPr>
          <w:rFonts w:ascii="Times New Roman" w:hAnsi="Times New Roman"/>
          <w:sz w:val="22"/>
          <w:szCs w:val="22"/>
        </w:rPr>
        <w:t xml:space="preserve"> (</w:t>
      </w:r>
      <w:r w:rsidR="00DA339A" w:rsidRPr="3F263507">
        <w:rPr>
          <w:rFonts w:ascii="Times New Roman" w:hAnsi="Times New Roman"/>
          <w:sz w:val="22"/>
          <w:szCs w:val="22"/>
        </w:rPr>
        <w:t>the “fee</w:t>
      </w:r>
      <w:r w:rsidRPr="3F263507">
        <w:rPr>
          <w:rFonts w:ascii="Times New Roman" w:hAnsi="Times New Roman"/>
          <w:sz w:val="22"/>
          <w:szCs w:val="22"/>
        </w:rPr>
        <w:t xml:space="preserve">”). The fee will be paid in accordance with </w:t>
      </w:r>
      <w:r>
        <w:tab/>
      </w:r>
      <w:r w:rsidR="67C660F0" w:rsidRPr="3F263507">
        <w:rPr>
          <w:rFonts w:ascii="Times New Roman" w:hAnsi="Times New Roman"/>
          <w:sz w:val="22"/>
          <w:szCs w:val="22"/>
        </w:rPr>
        <w:t xml:space="preserve"> </w:t>
      </w:r>
      <w:r w:rsidRPr="3F263507">
        <w:rPr>
          <w:rFonts w:ascii="Times New Roman" w:hAnsi="Times New Roman"/>
          <w:sz w:val="22"/>
          <w:szCs w:val="22"/>
        </w:rPr>
        <w:t xml:space="preserve">the terms </w:t>
      </w:r>
      <w:r w:rsidR="4DF56E3A" w:rsidRPr="3F263507">
        <w:rPr>
          <w:rFonts w:ascii="Times New Roman" w:hAnsi="Times New Roman"/>
          <w:sz w:val="22"/>
          <w:szCs w:val="22"/>
        </w:rPr>
        <w:t>of</w:t>
      </w:r>
      <w:r w:rsidRPr="3F263507">
        <w:rPr>
          <w:rFonts w:ascii="Times New Roman" w:hAnsi="Times New Roman"/>
          <w:sz w:val="22"/>
          <w:szCs w:val="22"/>
        </w:rPr>
        <w:t xml:space="preserve"> the Contract.</w:t>
      </w:r>
      <w:r w:rsidR="00ED0EA0" w:rsidRPr="3F263507">
        <w:rPr>
          <w:rFonts w:ascii="Times New Roman" w:hAnsi="Times New Roman"/>
          <w:sz w:val="22"/>
          <w:szCs w:val="22"/>
        </w:rPr>
        <w:t xml:space="preserve"> </w:t>
      </w:r>
      <w:r w:rsidR="00ED0EA0" w:rsidRPr="00241B07">
        <w:rPr>
          <w:rFonts w:ascii="Times New Roman" w:hAnsi="Times New Roman"/>
          <w:sz w:val="22"/>
          <w:szCs w:val="22"/>
        </w:rPr>
        <w:t xml:space="preserve">See </w:t>
      </w:r>
      <w:r w:rsidR="00241B07">
        <w:rPr>
          <w:rFonts w:ascii="Times New Roman" w:hAnsi="Times New Roman"/>
          <w:sz w:val="22"/>
          <w:szCs w:val="22"/>
        </w:rPr>
        <w:t>EXHIBIT B (Financial Detail) attached hereto</w:t>
      </w:r>
      <w:r w:rsidR="00ED0EA0" w:rsidRPr="3F263507">
        <w:rPr>
          <w:rFonts w:ascii="Times New Roman" w:hAnsi="Times New Roman"/>
          <w:sz w:val="22"/>
          <w:szCs w:val="22"/>
        </w:rPr>
        <w:t>.</w:t>
      </w:r>
    </w:p>
    <w:p w14:paraId="5C95B7AF" w14:textId="77777777" w:rsidR="0040371D" w:rsidRDefault="0040371D" w:rsidP="00C16ED7">
      <w:pPr>
        <w:widowControl/>
        <w:ind w:firstLine="540"/>
        <w:rPr>
          <w:rFonts w:ascii="Times New Roman" w:hAnsi="Times New Roman"/>
          <w:sz w:val="22"/>
          <w:szCs w:val="22"/>
        </w:rPr>
      </w:pPr>
    </w:p>
    <w:p w14:paraId="5F0C5B24" w14:textId="561F4F77" w:rsidR="009148D0" w:rsidRDefault="00A80419" w:rsidP="00B7453B">
      <w:pPr>
        <w:widowControl/>
        <w:ind w:left="720" w:hanging="180"/>
        <w:rPr>
          <w:rFonts w:ascii="Times New Roman" w:hAnsi="Times New Roman"/>
          <w:sz w:val="22"/>
          <w:szCs w:val="22"/>
        </w:rPr>
      </w:pPr>
      <w:r>
        <w:rPr>
          <w:rFonts w:ascii="Times New Roman" w:hAnsi="Times New Roman"/>
          <w:sz w:val="22"/>
          <w:szCs w:val="22"/>
        </w:rPr>
        <w:t>5. Co</w:t>
      </w:r>
      <w:r w:rsidR="00D17EFC">
        <w:rPr>
          <w:rFonts w:ascii="Times New Roman" w:hAnsi="Times New Roman"/>
          <w:sz w:val="22"/>
          <w:szCs w:val="22"/>
        </w:rPr>
        <w:t>ntractor’s and Owner’s primary point of contact for all matters pertaining to Contractor’s and</w:t>
      </w:r>
      <w:r w:rsidR="008D0207">
        <w:rPr>
          <w:rFonts w:ascii="Times New Roman" w:hAnsi="Times New Roman"/>
          <w:sz w:val="22"/>
          <w:szCs w:val="22"/>
        </w:rPr>
        <w:t xml:space="preserve"> </w:t>
      </w:r>
      <w:r w:rsidR="003710A8">
        <w:rPr>
          <w:rFonts w:ascii="Times New Roman" w:hAnsi="Times New Roman"/>
          <w:sz w:val="22"/>
          <w:szCs w:val="22"/>
        </w:rPr>
        <w:t xml:space="preserve">Owner’s responsibilities </w:t>
      </w:r>
      <w:r w:rsidR="00C85FC6">
        <w:rPr>
          <w:rFonts w:ascii="Times New Roman" w:hAnsi="Times New Roman"/>
          <w:sz w:val="22"/>
          <w:szCs w:val="22"/>
        </w:rPr>
        <w:t>u</w:t>
      </w:r>
      <w:r w:rsidR="00D17EFC">
        <w:rPr>
          <w:rFonts w:ascii="Times New Roman" w:hAnsi="Times New Roman"/>
          <w:sz w:val="22"/>
          <w:szCs w:val="22"/>
        </w:rPr>
        <w:t>nder this Work Order are the individuals listed below. Either party may change its primary point</w:t>
      </w:r>
      <w:r w:rsidR="00D45E4C">
        <w:rPr>
          <w:rFonts w:ascii="Times New Roman" w:hAnsi="Times New Roman"/>
          <w:sz w:val="22"/>
          <w:szCs w:val="22"/>
        </w:rPr>
        <w:t xml:space="preserve"> with</w:t>
      </w:r>
      <w:r w:rsidR="00D17EFC">
        <w:rPr>
          <w:rFonts w:ascii="Times New Roman" w:hAnsi="Times New Roman"/>
          <w:sz w:val="22"/>
          <w:szCs w:val="22"/>
        </w:rPr>
        <w:t xml:space="preserve"> notice to the party.</w:t>
      </w:r>
    </w:p>
    <w:p w14:paraId="689D62C9" w14:textId="77777777" w:rsidR="003F0720" w:rsidRPr="00B7453B" w:rsidRDefault="003F0720" w:rsidP="00B7453B">
      <w:pPr>
        <w:widowControl/>
        <w:ind w:left="720" w:hanging="180"/>
        <w:rPr>
          <w:rFonts w:ascii="Times New Roman" w:hAnsi="Times New Roman"/>
          <w:sz w:val="22"/>
          <w:szCs w:val="22"/>
        </w:rPr>
      </w:pPr>
    </w:p>
    <w:p w14:paraId="4E22DCCC" w14:textId="1A3EFCB9" w:rsidR="009148D0" w:rsidRPr="00B7453B" w:rsidRDefault="009148D0" w:rsidP="6CB68D89">
      <w:pPr>
        <w:pStyle w:val="ListParagraph"/>
        <w:ind w:firstLine="540"/>
        <w:rPr>
          <w:b/>
          <w:bCs/>
          <w:sz w:val="22"/>
          <w:szCs w:val="22"/>
        </w:rPr>
      </w:pPr>
      <w:r w:rsidRPr="6CB68D89">
        <w:rPr>
          <w:b/>
          <w:bCs/>
          <w:sz w:val="22"/>
          <w:szCs w:val="22"/>
        </w:rPr>
        <w:t xml:space="preserve">Contractor Primary Contract Contact: </w:t>
      </w:r>
      <w:r w:rsidR="60CFB4E4" w:rsidRPr="6CB68D89">
        <w:rPr>
          <w:b/>
          <w:bCs/>
          <w:sz w:val="22"/>
          <w:szCs w:val="22"/>
          <w:highlight w:val="yellow"/>
          <w:u w:val="single"/>
        </w:rPr>
        <w:t xml:space="preserve">Contact </w:t>
      </w:r>
      <w:proofErr w:type="gramStart"/>
      <w:r w:rsidR="60CFB4E4" w:rsidRPr="6CB68D89">
        <w:rPr>
          <w:b/>
          <w:bCs/>
          <w:sz w:val="22"/>
          <w:szCs w:val="22"/>
          <w:highlight w:val="yellow"/>
          <w:u w:val="single"/>
        </w:rPr>
        <w:t>Name,</w:t>
      </w:r>
      <w:r w:rsidR="00285CCB" w:rsidRPr="6CB68D89">
        <w:rPr>
          <w:b/>
          <w:bCs/>
          <w:sz w:val="22"/>
          <w:szCs w:val="22"/>
          <w:highlight w:val="yellow"/>
          <w:u w:val="single"/>
        </w:rPr>
        <w:t xml:space="preserve"> </w:t>
      </w:r>
      <w:r w:rsidR="3D7D31B1" w:rsidRPr="6CB68D89">
        <w:rPr>
          <w:b/>
          <w:bCs/>
          <w:sz w:val="22"/>
          <w:szCs w:val="22"/>
          <w:highlight w:val="yellow"/>
          <w:u w:val="single"/>
        </w:rPr>
        <w:t>#</w:t>
      </w:r>
      <w:proofErr w:type="gramEnd"/>
      <w:r w:rsidR="3D7D31B1" w:rsidRPr="6CB68D89">
        <w:rPr>
          <w:b/>
          <w:bCs/>
          <w:sz w:val="22"/>
          <w:szCs w:val="22"/>
          <w:highlight w:val="yellow"/>
          <w:u w:val="single"/>
        </w:rPr>
        <w:t xml:space="preserve"> Contact </w:t>
      </w:r>
      <w:r w:rsidR="2B28EB56" w:rsidRPr="6CB68D89">
        <w:rPr>
          <w:b/>
          <w:bCs/>
          <w:sz w:val="22"/>
          <w:szCs w:val="22"/>
          <w:highlight w:val="yellow"/>
          <w:u w:val="single"/>
        </w:rPr>
        <w:t xml:space="preserve">Tele, </w:t>
      </w:r>
      <w:r w:rsidR="2B28EB56" w:rsidRPr="00C85FC6">
        <w:rPr>
          <w:b/>
          <w:bCs/>
          <w:color w:val="0070C0"/>
          <w:sz w:val="22"/>
          <w:szCs w:val="22"/>
          <w:highlight w:val="yellow"/>
          <w:u w:val="single"/>
        </w:rPr>
        <w:t>Contact Email</w:t>
      </w:r>
      <w:r w:rsidR="00C85FC6" w:rsidRPr="00C85FC6">
        <w:rPr>
          <w:b/>
          <w:bCs/>
          <w:color w:val="0070C0"/>
          <w:sz w:val="22"/>
          <w:szCs w:val="22"/>
          <w:highlight w:val="yellow"/>
          <w:u w:val="single"/>
        </w:rPr>
        <w:t xml:space="preserve"> (Vendor)</w:t>
      </w:r>
    </w:p>
    <w:p w14:paraId="2A7D5A0C" w14:textId="221E1A85" w:rsidR="00985FAC" w:rsidRPr="00773A49" w:rsidRDefault="009148D0" w:rsidP="6CB68D89">
      <w:pPr>
        <w:pStyle w:val="ListParagraph"/>
        <w:ind w:firstLine="540"/>
        <w:rPr>
          <w:b/>
          <w:bCs/>
          <w:sz w:val="22"/>
          <w:szCs w:val="22"/>
          <w:highlight w:val="yellow"/>
          <w:u w:val="single"/>
        </w:rPr>
      </w:pPr>
      <w:r w:rsidRPr="6CB68D89">
        <w:rPr>
          <w:b/>
          <w:bCs/>
          <w:sz w:val="22"/>
          <w:szCs w:val="22"/>
        </w:rPr>
        <w:t>Owner Primary Contract Contact:</w:t>
      </w:r>
      <w:r w:rsidR="00EB1469" w:rsidRPr="6CB68D89">
        <w:rPr>
          <w:b/>
          <w:bCs/>
          <w:sz w:val="22"/>
          <w:szCs w:val="22"/>
        </w:rPr>
        <w:t xml:space="preserve"> </w:t>
      </w:r>
      <w:r w:rsidR="5E7B4840" w:rsidRPr="6CB68D89">
        <w:rPr>
          <w:b/>
          <w:bCs/>
          <w:sz w:val="22"/>
          <w:szCs w:val="22"/>
          <w:highlight w:val="yellow"/>
          <w:u w:val="single"/>
        </w:rPr>
        <w:t xml:space="preserve">Account Handler </w:t>
      </w:r>
      <w:proofErr w:type="gramStart"/>
      <w:r w:rsidR="5E7B4840" w:rsidRPr="6CB68D89">
        <w:rPr>
          <w:b/>
          <w:bCs/>
          <w:sz w:val="22"/>
          <w:szCs w:val="22"/>
          <w:highlight w:val="yellow"/>
          <w:u w:val="single"/>
        </w:rPr>
        <w:t>Name, #</w:t>
      </w:r>
      <w:proofErr w:type="gramEnd"/>
      <w:r w:rsidR="5E7B4840" w:rsidRPr="6CB68D89">
        <w:rPr>
          <w:b/>
          <w:bCs/>
          <w:sz w:val="22"/>
          <w:szCs w:val="22"/>
          <w:highlight w:val="yellow"/>
          <w:u w:val="single"/>
        </w:rPr>
        <w:t xml:space="preserve"> Tele, </w:t>
      </w:r>
      <w:r w:rsidR="5E7B4840" w:rsidRPr="00C85FC6">
        <w:rPr>
          <w:b/>
          <w:bCs/>
          <w:color w:val="0070C0"/>
          <w:sz w:val="22"/>
          <w:szCs w:val="22"/>
          <w:highlight w:val="yellow"/>
          <w:u w:val="single"/>
        </w:rPr>
        <w:t>Email</w:t>
      </w:r>
      <w:r w:rsidR="00C85FC6" w:rsidRPr="00C85FC6">
        <w:rPr>
          <w:b/>
          <w:bCs/>
          <w:color w:val="0070C0"/>
          <w:sz w:val="22"/>
          <w:szCs w:val="22"/>
          <w:highlight w:val="yellow"/>
          <w:u w:val="single"/>
        </w:rPr>
        <w:t xml:space="preserve"> (Decades)</w:t>
      </w:r>
    </w:p>
    <w:p w14:paraId="58CD19FA" w14:textId="77777777" w:rsidR="008D0207" w:rsidRDefault="008D0207" w:rsidP="00250BF8">
      <w:pPr>
        <w:widowControl/>
        <w:rPr>
          <w:rFonts w:ascii="Times New Roman" w:hAnsi="Times New Roman"/>
          <w:sz w:val="22"/>
          <w:szCs w:val="22"/>
        </w:rPr>
      </w:pPr>
    </w:p>
    <w:p w14:paraId="25F45354" w14:textId="648CC020" w:rsidR="00985FAC" w:rsidRPr="00DE3B68" w:rsidRDefault="4315842A" w:rsidP="6CB68D89">
      <w:pPr>
        <w:widowControl/>
        <w:ind w:left="540"/>
        <w:rPr>
          <w:rFonts w:ascii="Times New Roman" w:hAnsi="Times New Roman"/>
          <w:b/>
          <w:bCs/>
          <w:sz w:val="22"/>
          <w:szCs w:val="22"/>
          <w:highlight w:val="cyan"/>
        </w:rPr>
      </w:pPr>
      <w:r w:rsidRPr="2F1E330B">
        <w:rPr>
          <w:rFonts w:ascii="Times New Roman" w:hAnsi="Times New Roman"/>
          <w:sz w:val="22"/>
          <w:szCs w:val="22"/>
        </w:rPr>
        <w:t xml:space="preserve">6. </w:t>
      </w:r>
      <w:r w:rsidRPr="2F1E330B">
        <w:rPr>
          <w:rFonts w:ascii="Times New Roman" w:hAnsi="Times New Roman"/>
          <w:b/>
          <w:bCs/>
          <w:sz w:val="22"/>
          <w:szCs w:val="22"/>
        </w:rPr>
        <w:t>Billing Procedures</w:t>
      </w:r>
      <w:r w:rsidRPr="2F1E330B">
        <w:rPr>
          <w:rFonts w:ascii="Times New Roman" w:hAnsi="Times New Roman"/>
          <w:sz w:val="22"/>
          <w:szCs w:val="22"/>
        </w:rPr>
        <w:t xml:space="preserve">:   </w:t>
      </w:r>
      <w:r w:rsidR="429C0F5E" w:rsidRPr="2F1E330B">
        <w:rPr>
          <w:rFonts w:ascii="Times New Roman" w:hAnsi="Times New Roman"/>
          <w:sz w:val="22"/>
          <w:szCs w:val="22"/>
          <w:highlight w:val="cyan"/>
        </w:rPr>
        <w:t>This Exhibit A is assigned for contracts on an AUTOMATED ACH payment schedule determined by Bancroft AP department, and no invoices should be submitted against the contract.</w:t>
      </w:r>
    </w:p>
    <w:p w14:paraId="460F6855" w14:textId="3431B594" w:rsidR="0069449B" w:rsidRDefault="0069449B" w:rsidP="008D0207">
      <w:pPr>
        <w:widowControl/>
        <w:ind w:left="540"/>
        <w:rPr>
          <w:rFonts w:ascii="Times New Roman" w:hAnsi="Times New Roman"/>
          <w:sz w:val="22"/>
          <w:szCs w:val="22"/>
        </w:rPr>
      </w:pPr>
      <w:r w:rsidRPr="55CC0495">
        <w:rPr>
          <w:rFonts w:ascii="Times New Roman" w:hAnsi="Times New Roman"/>
          <w:sz w:val="22"/>
          <w:szCs w:val="22"/>
        </w:rPr>
        <w:t xml:space="preserve">Additional work required or discovered in the course of regular service, that is not defined by the </w:t>
      </w:r>
      <w:r w:rsidR="5F92B364" w:rsidRPr="55CC0495">
        <w:rPr>
          <w:rFonts w:ascii="Times New Roman" w:hAnsi="Times New Roman"/>
          <w:sz w:val="22"/>
          <w:szCs w:val="22"/>
        </w:rPr>
        <w:t xml:space="preserve">Scope of Work </w:t>
      </w:r>
      <w:r w:rsidRPr="55CC0495">
        <w:rPr>
          <w:rFonts w:ascii="Times New Roman" w:hAnsi="Times New Roman"/>
          <w:sz w:val="22"/>
          <w:szCs w:val="22"/>
        </w:rPr>
        <w:t xml:space="preserve">referenced in this document, must be submitted on a separate invoice. Please submit invoices for </w:t>
      </w:r>
      <w:r w:rsidR="00487331" w:rsidRPr="55CC0495">
        <w:rPr>
          <w:rFonts w:ascii="Times New Roman" w:hAnsi="Times New Roman"/>
          <w:sz w:val="22"/>
          <w:szCs w:val="22"/>
        </w:rPr>
        <w:t xml:space="preserve">any additional work </w:t>
      </w:r>
      <w:r w:rsidRPr="55CC0495">
        <w:rPr>
          <w:rFonts w:ascii="Times New Roman" w:hAnsi="Times New Roman"/>
          <w:sz w:val="22"/>
          <w:szCs w:val="22"/>
        </w:rPr>
        <w:t xml:space="preserve">to </w:t>
      </w:r>
      <w:r w:rsidR="00C85FC6">
        <w:rPr>
          <w:rFonts w:ascii="Times New Roman" w:hAnsi="Times New Roman"/>
          <w:b/>
          <w:bCs/>
          <w:color w:val="0070C0"/>
          <w:sz w:val="22"/>
          <w:szCs w:val="22"/>
        </w:rPr>
        <w:t>ap@bancroft.org</w:t>
      </w:r>
      <w:r w:rsidRPr="55CC0495">
        <w:rPr>
          <w:rFonts w:ascii="Times New Roman" w:hAnsi="Times New Roman"/>
          <w:sz w:val="22"/>
          <w:szCs w:val="22"/>
        </w:rPr>
        <w:t xml:space="preserve"> with a CC to </w:t>
      </w:r>
      <w:r w:rsidR="00C85FC6">
        <w:rPr>
          <w:rFonts w:ascii="Times New Roman" w:hAnsi="Times New Roman"/>
          <w:b/>
          <w:bCs/>
          <w:color w:val="0070C0"/>
          <w:sz w:val="22"/>
          <w:szCs w:val="22"/>
        </w:rPr>
        <w:t>decadesap@decades-cg.com</w:t>
      </w:r>
      <w:r w:rsidRPr="55CC0495">
        <w:rPr>
          <w:rFonts w:ascii="Times New Roman" w:hAnsi="Times New Roman"/>
          <w:sz w:val="22"/>
          <w:szCs w:val="22"/>
        </w:rPr>
        <w:t>.</w:t>
      </w:r>
    </w:p>
    <w:p w14:paraId="13BA3782" w14:textId="77777777" w:rsidR="00F673FA" w:rsidRDefault="00F673FA" w:rsidP="008D0207">
      <w:pPr>
        <w:widowControl/>
        <w:ind w:left="540"/>
        <w:rPr>
          <w:rFonts w:ascii="Times New Roman" w:hAnsi="Times New Roman"/>
          <w:sz w:val="22"/>
          <w:szCs w:val="22"/>
        </w:rPr>
      </w:pPr>
    </w:p>
    <w:p w14:paraId="0E088AE4" w14:textId="35D4AF65" w:rsidR="0004238A" w:rsidRDefault="0004238A" w:rsidP="008D0207">
      <w:pPr>
        <w:widowControl/>
        <w:ind w:left="540"/>
        <w:rPr>
          <w:rFonts w:ascii="Times New Roman" w:hAnsi="Times New Roman"/>
          <w:sz w:val="22"/>
          <w:szCs w:val="22"/>
        </w:rPr>
      </w:pPr>
      <w:r w:rsidRPr="55CC0495">
        <w:rPr>
          <w:rFonts w:ascii="Times New Roman" w:hAnsi="Times New Roman"/>
          <w:sz w:val="22"/>
          <w:szCs w:val="22"/>
        </w:rPr>
        <w:t xml:space="preserve">7. </w:t>
      </w:r>
      <w:r w:rsidRPr="55CC0495">
        <w:rPr>
          <w:rFonts w:ascii="Times New Roman" w:hAnsi="Times New Roman"/>
          <w:b/>
          <w:bCs/>
          <w:sz w:val="22"/>
          <w:szCs w:val="22"/>
        </w:rPr>
        <w:t xml:space="preserve">Payment Terms: </w:t>
      </w:r>
      <w:r w:rsidR="218E44CE" w:rsidRPr="55CC0495">
        <w:rPr>
          <w:rFonts w:ascii="Times New Roman" w:hAnsi="Times New Roman"/>
          <w:sz w:val="22"/>
          <w:szCs w:val="22"/>
          <w:highlight w:val="cyan"/>
        </w:rPr>
        <w:t>Fixed p</w:t>
      </w:r>
      <w:r w:rsidR="004F7744" w:rsidRPr="55CC0495">
        <w:rPr>
          <w:rFonts w:ascii="Times New Roman" w:hAnsi="Times New Roman"/>
          <w:sz w:val="22"/>
          <w:szCs w:val="22"/>
          <w:highlight w:val="cyan"/>
        </w:rPr>
        <w:t xml:space="preserve">ayments </w:t>
      </w:r>
      <w:r w:rsidR="751B50F9" w:rsidRPr="55CC0495">
        <w:rPr>
          <w:rFonts w:ascii="Times New Roman" w:hAnsi="Times New Roman"/>
          <w:sz w:val="22"/>
          <w:szCs w:val="22"/>
          <w:highlight w:val="cyan"/>
        </w:rPr>
        <w:t>for all defined services</w:t>
      </w:r>
      <w:r w:rsidR="16EBC521" w:rsidRPr="55CC0495">
        <w:rPr>
          <w:rFonts w:ascii="Times New Roman" w:hAnsi="Times New Roman"/>
          <w:sz w:val="22"/>
          <w:szCs w:val="22"/>
          <w:highlight w:val="cyan"/>
        </w:rPr>
        <w:t xml:space="preserve"> </w:t>
      </w:r>
      <w:r w:rsidR="751B50F9" w:rsidRPr="55CC0495">
        <w:rPr>
          <w:rFonts w:ascii="Times New Roman" w:hAnsi="Times New Roman"/>
          <w:sz w:val="22"/>
          <w:szCs w:val="22"/>
          <w:highlight w:val="cyan"/>
        </w:rPr>
        <w:t xml:space="preserve">on </w:t>
      </w:r>
      <w:r w:rsidR="412AC6A0" w:rsidRPr="55CC0495">
        <w:rPr>
          <w:rFonts w:ascii="Times New Roman" w:hAnsi="Times New Roman"/>
          <w:sz w:val="22"/>
          <w:szCs w:val="22"/>
          <w:highlight w:val="cyan"/>
        </w:rPr>
        <w:t>a regular</w:t>
      </w:r>
      <w:r w:rsidR="48C763D0" w:rsidRPr="55CC0495">
        <w:rPr>
          <w:rFonts w:ascii="Times New Roman" w:hAnsi="Times New Roman"/>
          <w:sz w:val="22"/>
          <w:szCs w:val="22"/>
          <w:highlight w:val="cyan"/>
        </w:rPr>
        <w:t xml:space="preserve"> recurring schedule will be </w:t>
      </w:r>
      <w:r w:rsidR="004F7744" w:rsidRPr="55CC0495">
        <w:rPr>
          <w:rFonts w:ascii="Times New Roman" w:hAnsi="Times New Roman"/>
          <w:sz w:val="22"/>
          <w:szCs w:val="22"/>
          <w:highlight w:val="cyan"/>
        </w:rPr>
        <w:t xml:space="preserve">made according to </w:t>
      </w:r>
      <w:r w:rsidR="35C9C4C0" w:rsidRPr="55CC0495">
        <w:rPr>
          <w:rFonts w:ascii="Times New Roman" w:hAnsi="Times New Roman"/>
          <w:sz w:val="22"/>
          <w:szCs w:val="22"/>
          <w:highlight w:val="cyan"/>
        </w:rPr>
        <w:t>a</w:t>
      </w:r>
      <w:r w:rsidR="547B7032" w:rsidRPr="55CC0495">
        <w:rPr>
          <w:rFonts w:ascii="Times New Roman" w:hAnsi="Times New Roman"/>
          <w:sz w:val="22"/>
          <w:szCs w:val="22"/>
          <w:highlight w:val="cyan"/>
        </w:rPr>
        <w:t xml:space="preserve"> P</w:t>
      </w:r>
      <w:r w:rsidR="004F7744" w:rsidRPr="55CC0495">
        <w:rPr>
          <w:rFonts w:ascii="Times New Roman" w:hAnsi="Times New Roman"/>
          <w:sz w:val="22"/>
          <w:szCs w:val="22"/>
          <w:highlight w:val="cyan"/>
        </w:rPr>
        <w:t>ayment Schedule</w:t>
      </w:r>
      <w:r w:rsidR="474DDE85" w:rsidRPr="55CC0495">
        <w:rPr>
          <w:rFonts w:ascii="Times New Roman" w:hAnsi="Times New Roman"/>
          <w:sz w:val="22"/>
          <w:szCs w:val="22"/>
          <w:highlight w:val="cyan"/>
        </w:rPr>
        <w:t xml:space="preserve"> </w:t>
      </w:r>
      <w:r w:rsidR="060CCD9F" w:rsidRPr="55CC0495">
        <w:rPr>
          <w:rFonts w:ascii="Times New Roman" w:hAnsi="Times New Roman"/>
          <w:sz w:val="22"/>
          <w:szCs w:val="22"/>
          <w:highlight w:val="cyan"/>
        </w:rPr>
        <w:t xml:space="preserve">created </w:t>
      </w:r>
      <w:r w:rsidR="404580DF" w:rsidRPr="55CC0495">
        <w:rPr>
          <w:rFonts w:ascii="Times New Roman" w:hAnsi="Times New Roman"/>
          <w:sz w:val="22"/>
          <w:szCs w:val="22"/>
          <w:highlight w:val="cyan"/>
        </w:rPr>
        <w:t>by Bancroft’s Finance Department.</w:t>
      </w:r>
      <w:r w:rsidR="404580DF" w:rsidRPr="55CC0495">
        <w:rPr>
          <w:rFonts w:ascii="Times New Roman" w:hAnsi="Times New Roman"/>
          <w:sz w:val="22"/>
          <w:szCs w:val="22"/>
        </w:rPr>
        <w:t xml:space="preserve">  </w:t>
      </w:r>
      <w:r w:rsidR="004F7744" w:rsidRPr="55CC0495">
        <w:rPr>
          <w:rFonts w:ascii="Times New Roman" w:hAnsi="Times New Roman"/>
          <w:sz w:val="22"/>
          <w:szCs w:val="22"/>
        </w:rPr>
        <w:t xml:space="preserve">Invoices submitted </w:t>
      </w:r>
      <w:r w:rsidR="58AA4E7F" w:rsidRPr="55CC0495">
        <w:rPr>
          <w:rFonts w:ascii="Times New Roman" w:hAnsi="Times New Roman"/>
          <w:sz w:val="22"/>
          <w:szCs w:val="22"/>
        </w:rPr>
        <w:t xml:space="preserve">for non-fixed payments </w:t>
      </w:r>
      <w:r w:rsidR="004F7744" w:rsidRPr="55CC0495">
        <w:rPr>
          <w:rFonts w:ascii="Times New Roman" w:hAnsi="Times New Roman"/>
          <w:sz w:val="22"/>
          <w:szCs w:val="22"/>
        </w:rPr>
        <w:t>or additional work will be subject to payment terms as defined by the fully executed Master S</w:t>
      </w:r>
      <w:r w:rsidR="00AA07F4" w:rsidRPr="55CC0495">
        <w:rPr>
          <w:rFonts w:ascii="Times New Roman" w:hAnsi="Times New Roman"/>
          <w:sz w:val="22"/>
          <w:szCs w:val="22"/>
        </w:rPr>
        <w:t>ervices Agreement (MSA).</w:t>
      </w:r>
    </w:p>
    <w:p w14:paraId="4DE4AF53" w14:textId="77777777" w:rsidR="003F0720" w:rsidRDefault="003F0720" w:rsidP="008D0207">
      <w:pPr>
        <w:widowControl/>
        <w:ind w:left="540"/>
        <w:rPr>
          <w:rFonts w:ascii="Times New Roman" w:hAnsi="Times New Roman"/>
          <w:sz w:val="22"/>
          <w:szCs w:val="22"/>
        </w:rPr>
      </w:pPr>
    </w:p>
    <w:p w14:paraId="3F97A754" w14:textId="77777777" w:rsidR="00C85FC6" w:rsidRDefault="00C85FC6" w:rsidP="00985FAC">
      <w:pPr>
        <w:ind w:firstLine="720"/>
        <w:jc w:val="both"/>
        <w:rPr>
          <w:rFonts w:ascii="Times New Roman" w:hAnsi="Times New Roman"/>
          <w:b/>
          <w:sz w:val="22"/>
          <w:szCs w:val="22"/>
        </w:rPr>
      </w:pPr>
    </w:p>
    <w:p>
      <w:pPr>
        <w:keepNext/>
        <w:spacing w:before="480"/>
      </w:pPr>
      <w:r>
        <w:rPr>
          <w:b/>
          <w:sz w:val="20"/>
        </w:rPr>
        <w:t>IN WITNESS WHEREOF, the parties have executed this agreement as of the date set forth above.</w:t>
      </w:r>
    </w:p>
    <w:tbl>
      <w:tblPr>
        <w:tblW w:w="9360" w:type="dxa"/>
        <w:tblLayout w:type="fixed"/>
        <w:tblCellMar>
          <w:top w:w="40" w:type="dxa"/>
          <w:bottom w:w="40" w:type="dxa"/>
        </w:tblCellMar>
      </w:tblPr>
      <w:tblGrid>
        <w:gridCol w:w="4680"/>
        <w:gridCol w:w="4680"/>
      </w:tblGrid>
      <w:tr>
        <w:tc>
          <w:tcPr>
            <w:tcW w:w="4680" w:type="dxa"/>
          </w:tcPr>
          <w:p>
            <w:pPr>
              <w:spacing w:after="120"/>
            </w:pPr>
            <w:r>
              <w:rPr>
                <w:b/>
                <w:sz w:val="18"/>
                <w:szCs w:val="18"/>
              </w:rPr>
              <w:t>CUSTOMER / OWNER</w:t>
            </w:r>
          </w:p>
        </w:tc>
        <w:tc>
          <w:tcPr>
            <w:tcW w:w="4680" w:type="dxa"/>
          </w:tcPr>
          <w:p>
            <w:pPr>
              <w:spacing w:after="120"/>
            </w:pPr>
            <w:r>
              <w:rPr>
                <w:b/>
                <w:sz w:val="18"/>
                <w:szCs w:val="18"/>
              </w:rPr>
              <w:t>CONTRACTOR</w:t>
            </w:r>
          </w:p>
        </w:tc>
      </w:tr>
      <w:tr>
        <w:tc>
          <w:tcPr>
            <w:tcW w:w="4680" w:type="dxa"/>
          </w:tcPr>
          <w:p>
            <w:pPr>
              <w:spacing w:before="360" w:after="60"/>
            </w:pPr>
            <w:r>
              <w:rPr>
                <w:sz w:val="18"/>
                <w:szCs w:val="18"/>
              </w:rPr>
              <w:t>By: </w:t>
            </w:r>
            <w:r>
              <w:rPr>
                <w:u w:val="single"/>
                <w:sz w:val="18"/>
                <w:szCs w:val="18"/>
              </w:rPr>
              <w:t xml:space="preserve">                    </w:t>
            </w:r>
            <w:r>
              <w:rPr>
                <w:u w:val="single"/>
                <w:color w:val="FFFFFF"/>
                <w:sz w:val="2"/>
                <w:szCs w:val="2"/>
              </w:rPr>
              <w:t>\Customer_Signature\</w:t>
            </w:r>
            <w:r>
              <w:rPr>
                <w:u w:val="single"/>
                <w:sz w:val="18"/>
                <w:szCs w:val="18"/>
              </w:rPr>
              <w:t xml:space="preserve">                    </w:t>
            </w:r>
          </w:p>
        </w:tc>
        <w:tc>
          <w:tcPr>
            <w:tcW w:w="4680" w:type="dxa"/>
          </w:tcPr>
          <w:p>
            <w:pPr>
              <w:spacing w:before="360" w:after="60"/>
            </w:pPr>
            <w:r>
              <w:rPr>
                <w:sz w:val="18"/>
                <w:szCs w:val="18"/>
              </w:rPr>
              <w:t>By: </w:t>
            </w:r>
            <w:r>
              <w:rPr>
                <w:u w:val="single"/>
                <w:sz w:val="18"/>
                <w:szCs w:val="18"/>
              </w:rPr>
              <w:t xml:space="preserve">                    </w:t>
            </w:r>
            <w:r>
              <w:rPr>
                <w:u w:val="single"/>
                <w:color w:val="FFFFFF"/>
                <w:sz w:val="2"/>
                <w:szCs w:val="2"/>
              </w:rPr>
              <w:t>\Vendor_Signature\</w:t>
            </w:r>
            <w:r>
              <w:rPr>
                <w:u w:val="single"/>
                <w:sz w:val="18"/>
                <w:szCs w:val="18"/>
              </w:rPr>
              <w:t xml:space="preserve">                    </w:t>
            </w:r>
          </w:p>
        </w:tc>
      </w:tr>
      <w:tr>
        <w:tc>
          <w:tcPr>
            <w:tcW w:w="4680" w:type="dxa"/>
          </w:tcPr>
          <w:p>
            <w:pPr>
              <w:spacing w:after="40"/>
            </w:pPr>
            <w:r>
              <w:rPr>
                <w:sz w:val="18"/>
                <w:szCs w:val="18"/>
              </w:rPr>
              <w:t>Printed Name: </w:t>
            </w:r>
            <w:r>
              <w:rPr>
                <w:highlight w:val="yellow"/>
                <w:sz w:val="18"/>
                <w:szCs w:val="18"/>
              </w:rPr>
              <w:t>Customer Contact Name</w:t>
            </w:r>
          </w:p>
        </w:tc>
        <w:tc>
          <w:tcPr>
            <w:tcW w:w="4680" w:type="dxa"/>
          </w:tcPr>
          <w:p>
            <w:pPr>
              <w:spacing w:after="40"/>
            </w:pPr>
            <w:r>
              <w:rPr>
                <w:sz w:val="18"/>
                <w:szCs w:val="18"/>
              </w:rPr>
              <w:t>Printed Name: </w:t>
            </w:r>
            <w:r>
              <w:rPr>
                <w:highlight w:val="yellow"/>
                <w:sz w:val="18"/>
                <w:szCs w:val="18"/>
              </w:rPr>
              <w:t>Contractor Printed Name</w:t>
            </w:r>
          </w:p>
        </w:tc>
      </w:tr>
      <w:tr>
        <w:tc>
          <w:tcPr>
            <w:tcW w:w="4680" w:type="dxa"/>
          </w:tcPr>
          <w:p>
            <w:pPr>
              <w:spacing w:after="40"/>
            </w:pPr>
            <w:r>
              <w:rPr>
                <w:sz w:val="18"/>
                <w:szCs w:val="18"/>
              </w:rPr>
              <w:t>Title: </w:t>
            </w:r>
            <w:r>
              <w:rPr>
                <w:highlight w:val="yellow"/>
                <w:sz w:val="18"/>
                <w:szCs w:val="18"/>
              </w:rPr>
              <w:t>Customer Title</w:t>
            </w:r>
          </w:p>
        </w:tc>
        <w:tc>
          <w:tcPr>
            <w:tcW w:w="4680" w:type="dxa"/>
          </w:tcPr>
          <w:p>
            <w:pPr>
              <w:spacing w:after="40"/>
            </w:pPr>
            <w:r>
              <w:rPr>
                <w:sz w:val="18"/>
                <w:szCs w:val="18"/>
              </w:rPr>
              <w:t>Title: </w:t>
            </w:r>
            <w:r>
              <w:rPr>
                <w:highlight w:val="yellow"/>
                <w:sz w:val="18"/>
                <w:szCs w:val="18"/>
              </w:rPr>
              <w:t>Contractor Title</w:t>
            </w:r>
          </w:p>
        </w:tc>
      </w:tr>
      <w:tr>
        <w:tc>
          <w:tcPr>
            <w:tcW w:w="4680" w:type="dxa"/>
          </w:tcPr>
          <w:p>
            <w:pPr>
              <w:spacing w:before="80" w:after="40"/>
            </w:pPr>
            <w:r>
              <w:rPr>
                <w:sz w:val="18"/>
                <w:szCs w:val="18"/>
              </w:rPr>
              <w:t>Date: </w:t>
            </w:r>
            <w:r>
              <w:rPr>
                <w:u w:val="single"/>
                <w:sz w:val="18"/>
                <w:szCs w:val="18"/>
              </w:rPr>
              <w:t xml:space="preserve">                              </w:t>
            </w:r>
          </w:p>
        </w:tc>
        <w:tc>
          <w:tcPr>
            <w:tcW w:w="4680" w:type="dxa"/>
          </w:tcPr>
          <w:p>
            <w:pPr>
              <w:spacing w:before="80" w:after="40"/>
            </w:pPr>
            <w:r>
              <w:rPr>
                <w:sz w:val="18"/>
                <w:szCs w:val="18"/>
              </w:rPr>
              <w:t>Date: </w:t>
            </w:r>
            <w:r>
              <w:rPr>
                <w:u w:val="single"/>
                <w:sz w:val="18"/>
                <w:szCs w:val="18"/>
              </w:rPr>
              <w:t xml:space="preserve">                              </w:t>
            </w:r>
          </w:p>
        </w:tc>
      </w:tr>
    </w:tbl>
    <w:p>
      <w:r>
        <w:br w:type="page"/>
      </w:r>
    </w:p>
    <w:p w14:paraId="6D33D12F" w14:textId="3A88C3AF" w:rsidR="003F0720" w:rsidRDefault="003F0720">
      <w:pPr>
        <w:widowControl/>
        <w:rPr>
          <w:rFonts w:ascii="Times New Roman" w:hAnsi="Times New Roman"/>
          <w:b/>
          <w:bCs/>
          <w:szCs w:val="24"/>
        </w:rPr>
      </w:pPr>
      <w:r>
        <w:rPr>
          <w:rFonts w:ascii="Times New Roman" w:hAnsi="Times New Roman"/>
          <w:b/>
          <w:bCs/>
          <w:szCs w:val="24"/>
        </w:rPr>
        <w:br w:type="page"/>
      </w:r>
    </w:p>
    <w:p w14:paraId="10BCAEBF" w14:textId="77777777" w:rsidR="00535D39" w:rsidRDefault="00535D39" w:rsidP="00535D39">
      <w:pPr>
        <w:tabs>
          <w:tab w:val="left" w:pos="9225"/>
        </w:tabs>
        <w:jc w:val="right"/>
        <w:rPr>
          <w:rFonts w:ascii="Times New Roman" w:hAnsi="Times New Roman"/>
          <w:b/>
          <w:bCs/>
          <w:sz w:val="22"/>
          <w:szCs w:val="22"/>
        </w:rPr>
      </w:pPr>
      <w:r w:rsidRPr="0094396A">
        <w:rPr>
          <w:rFonts w:ascii="Times New Roman" w:hAnsi="Times New Roman"/>
          <w:b/>
          <w:bCs/>
          <w:sz w:val="28"/>
          <w:szCs w:val="28"/>
        </w:rPr>
        <w:lastRenderedPageBreak/>
        <w:t>WO</w:t>
      </w:r>
      <w:r>
        <w:rPr>
          <w:rFonts w:ascii="Times New Roman" w:hAnsi="Times New Roman"/>
          <w:b/>
          <w:bCs/>
          <w:sz w:val="28"/>
          <w:szCs w:val="28"/>
        </w:rPr>
        <w:t xml:space="preserve">RK </w:t>
      </w:r>
      <w:proofErr w:type="gramStart"/>
      <w:r>
        <w:rPr>
          <w:rFonts w:ascii="Times New Roman" w:hAnsi="Times New Roman"/>
          <w:b/>
          <w:bCs/>
          <w:sz w:val="28"/>
          <w:szCs w:val="28"/>
        </w:rPr>
        <w:t xml:space="preserve">ORDER # </w:t>
      </w:r>
      <w:r w:rsidRPr="0094396A">
        <w:rPr>
          <w:rFonts w:ascii="Times New Roman" w:hAnsi="Times New Roman"/>
          <w:b/>
          <w:bCs/>
          <w:sz w:val="28"/>
          <w:szCs w:val="28"/>
          <w:highlight w:val="yellow"/>
        </w:rPr>
        <w:t>_</w:t>
      </w:r>
      <w:proofErr w:type="gramEnd"/>
      <w:r w:rsidRPr="0094396A">
        <w:rPr>
          <w:rFonts w:ascii="Times New Roman" w:hAnsi="Times New Roman"/>
          <w:b/>
          <w:bCs/>
          <w:sz w:val="28"/>
          <w:szCs w:val="28"/>
          <w:highlight w:val="yellow"/>
        </w:rPr>
        <w:t>____________</w:t>
      </w:r>
    </w:p>
    <w:p w14:paraId="676CF365" w14:textId="77ECDDE6" w:rsidR="00767A12" w:rsidRPr="00911837" w:rsidRDefault="00767A12" w:rsidP="008422FA">
      <w:pPr>
        <w:jc w:val="center"/>
        <w:rPr>
          <w:rFonts w:ascii="Times New Roman" w:hAnsi="Times New Roman"/>
          <w:b/>
          <w:bCs/>
          <w:szCs w:val="24"/>
        </w:rPr>
      </w:pPr>
      <w:r w:rsidRPr="2610B0A7">
        <w:rPr>
          <w:rFonts w:ascii="Times New Roman" w:hAnsi="Times New Roman"/>
          <w:b/>
          <w:bCs/>
        </w:rPr>
        <w:t>EXHIBIT B</w:t>
      </w:r>
    </w:p>
    <w:p w14:paraId="2DBEAAD9" w14:textId="320054F7" w:rsidR="6C5CD9E5" w:rsidRDefault="6C5CD9E5" w:rsidP="2610B0A7">
      <w:pPr>
        <w:spacing w:line="259" w:lineRule="auto"/>
        <w:jc w:val="center"/>
      </w:pPr>
      <w:r w:rsidRPr="2610B0A7">
        <w:rPr>
          <w:rFonts w:ascii="Times New Roman" w:hAnsi="Times New Roman"/>
          <w:b/>
          <w:bCs/>
          <w:sz w:val="22"/>
          <w:szCs w:val="22"/>
        </w:rPr>
        <w:t>Financial Detail</w:t>
      </w:r>
    </w:p>
    <w:p w14:paraId="2EAADAFC" w14:textId="77777777" w:rsidR="00CB37E1" w:rsidRDefault="00CB37E1" w:rsidP="005E3BA0">
      <w:pPr>
        <w:rPr>
          <w:rFonts w:ascii="Times New Roman" w:hAnsi="Times New Roman"/>
          <w:b/>
          <w:bCs/>
          <w:sz w:val="22"/>
          <w:szCs w:val="22"/>
        </w:rPr>
      </w:pPr>
    </w:p>
    <w:p w14:paraId="066F605B" w14:textId="77777777" w:rsidR="00C85FC6" w:rsidRDefault="00C85FC6" w:rsidP="00C85FC6">
      <w:pPr>
        <w:pStyle w:val="Heading2"/>
      </w:pPr>
      <w:r w:rsidRPr="001E096E">
        <w:t>Exhibit B’s (Financial Detail) Must Contain the Following:</w:t>
      </w:r>
    </w:p>
    <w:p w14:paraId="79D0302A"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Total Amount of Contract</w:t>
      </w:r>
    </w:p>
    <w:p w14:paraId="42D4A26F"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Contract Amount by Fiscal Year</w:t>
      </w:r>
    </w:p>
    <w:p w14:paraId="72685ACE"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Payment Frequency (Monthly, Quarterly, etc.)</w:t>
      </w:r>
    </w:p>
    <w:p w14:paraId="287092EA"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Cost Center (If Multi-site contract)</w:t>
      </w:r>
    </w:p>
    <w:p w14:paraId="01C0DB13"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If pricing by location is different, then pricing by location must be supplied in Exhibit B.</w:t>
      </w:r>
    </w:p>
    <w:p w14:paraId="5EA126FE" w14:textId="77777777" w:rsidR="00C85FC6" w:rsidRPr="00746305" w:rsidRDefault="00C85FC6" w:rsidP="00C85FC6">
      <w:pPr>
        <w:pStyle w:val="ListParagraph"/>
        <w:widowControl/>
        <w:numPr>
          <w:ilvl w:val="0"/>
          <w:numId w:val="3"/>
        </w:numPr>
        <w:spacing w:after="160" w:line="278" w:lineRule="auto"/>
        <w:rPr>
          <w:sz w:val="22"/>
          <w:szCs w:val="22"/>
        </w:rPr>
      </w:pPr>
      <w:r w:rsidRPr="00746305">
        <w:rPr>
          <w:color w:val="000000" w:themeColor="text1"/>
          <w:sz w:val="22"/>
          <w:szCs w:val="22"/>
        </w:rPr>
        <w:t>First payment due date</w:t>
      </w:r>
    </w:p>
    <w:p w14:paraId="1C74F9C6" w14:textId="7B6DC345" w:rsidR="00A4797C" w:rsidRDefault="00A4797C" w:rsidP="0012067D">
      <w:pPr>
        <w:rPr>
          <w:rFonts w:ascii="Times New Roman" w:hAnsi="Times New Roman"/>
          <w:b/>
          <w:bCs/>
          <w:sz w:val="22"/>
          <w:szCs w:val="22"/>
        </w:rPr>
        <w:sectPr w:rsidR="00A4797C" w:rsidSect="007F2B2C">
          <w:endnotePr>
            <w:numFmt w:val="decimal"/>
          </w:endnotePr>
          <w:type w:val="continuous"/>
          <w:pgSz w:w="12240" w:h="15840" w:code="1"/>
          <w:pgMar w:top="288" w:right="360" w:bottom="245" w:left="720" w:header="1440" w:footer="75" w:gutter="0"/>
          <w:cols w:sep="1" w:space="720" w:equalWidth="0">
            <w:col w:w="11160"/>
          </w:cols>
          <w:noEndnote/>
          <w:docGrid w:linePitch="326"/>
        </w:sectPr>
      </w:pPr>
    </w:p>
    <w:p w14:paraId="65764F6E" w14:textId="77777777" w:rsidR="001E096E" w:rsidRDefault="001E096E" w:rsidP="001E096E">
      <w:pPr>
        <w:tabs>
          <w:tab w:val="left" w:pos="9225"/>
        </w:tabs>
        <w:jc w:val="right"/>
        <w:rPr>
          <w:rFonts w:ascii="Times New Roman" w:hAnsi="Times New Roman"/>
          <w:b/>
          <w:bCs/>
          <w:sz w:val="22"/>
          <w:szCs w:val="22"/>
        </w:rPr>
      </w:pPr>
      <w:r w:rsidRPr="0094396A">
        <w:rPr>
          <w:rFonts w:ascii="Times New Roman" w:hAnsi="Times New Roman"/>
          <w:b/>
          <w:bCs/>
          <w:sz w:val="28"/>
          <w:szCs w:val="28"/>
        </w:rPr>
        <w:lastRenderedPageBreak/>
        <w:t>WO</w:t>
      </w:r>
      <w:r>
        <w:rPr>
          <w:rFonts w:ascii="Times New Roman" w:hAnsi="Times New Roman"/>
          <w:b/>
          <w:bCs/>
          <w:sz w:val="28"/>
          <w:szCs w:val="28"/>
        </w:rPr>
        <w:t xml:space="preserve">RK </w:t>
      </w:r>
      <w:proofErr w:type="gramStart"/>
      <w:r>
        <w:rPr>
          <w:rFonts w:ascii="Times New Roman" w:hAnsi="Times New Roman"/>
          <w:b/>
          <w:bCs/>
          <w:sz w:val="28"/>
          <w:szCs w:val="28"/>
        </w:rPr>
        <w:t xml:space="preserve">ORDER # </w:t>
      </w:r>
      <w:r w:rsidRPr="0094396A">
        <w:rPr>
          <w:rFonts w:ascii="Times New Roman" w:hAnsi="Times New Roman"/>
          <w:b/>
          <w:bCs/>
          <w:sz w:val="28"/>
          <w:szCs w:val="28"/>
          <w:highlight w:val="yellow"/>
        </w:rPr>
        <w:t>_</w:t>
      </w:r>
      <w:proofErr w:type="gramEnd"/>
      <w:r w:rsidRPr="0094396A">
        <w:rPr>
          <w:rFonts w:ascii="Times New Roman" w:hAnsi="Times New Roman"/>
          <w:b/>
          <w:bCs/>
          <w:sz w:val="28"/>
          <w:szCs w:val="28"/>
          <w:highlight w:val="yellow"/>
        </w:rPr>
        <w:t>____________</w:t>
      </w:r>
    </w:p>
    <w:p w14:paraId="747AE806" w14:textId="588F0E0A" w:rsidR="00A4797C" w:rsidRPr="00911837" w:rsidRDefault="00A4797C" w:rsidP="00A4797C">
      <w:pPr>
        <w:jc w:val="center"/>
        <w:rPr>
          <w:rFonts w:ascii="Times New Roman" w:hAnsi="Times New Roman"/>
          <w:b/>
          <w:bCs/>
          <w:szCs w:val="24"/>
        </w:rPr>
      </w:pPr>
      <w:r w:rsidRPr="00911837">
        <w:rPr>
          <w:rFonts w:ascii="Times New Roman" w:hAnsi="Times New Roman"/>
          <w:b/>
          <w:bCs/>
          <w:szCs w:val="24"/>
        </w:rPr>
        <w:t xml:space="preserve">EXHIBIT </w:t>
      </w:r>
      <w:r>
        <w:rPr>
          <w:rFonts w:ascii="Times New Roman" w:hAnsi="Times New Roman"/>
          <w:b/>
          <w:bCs/>
          <w:szCs w:val="24"/>
        </w:rPr>
        <w:t>C</w:t>
      </w:r>
    </w:p>
    <w:p w14:paraId="3A912C4F" w14:textId="000987BB" w:rsidR="00761CB8" w:rsidRDefault="00A4797C" w:rsidP="00A4797C">
      <w:pPr>
        <w:jc w:val="center"/>
        <w:rPr>
          <w:rFonts w:ascii="Times New Roman" w:hAnsi="Times New Roman"/>
          <w:b/>
          <w:bCs/>
          <w:sz w:val="22"/>
          <w:szCs w:val="22"/>
        </w:rPr>
      </w:pPr>
      <w:r>
        <w:rPr>
          <w:rFonts w:ascii="Times New Roman" w:hAnsi="Times New Roman"/>
          <w:b/>
          <w:bCs/>
          <w:sz w:val="22"/>
          <w:szCs w:val="22"/>
        </w:rPr>
        <w:t>Scope of Work</w:t>
      </w:r>
    </w:p>
    <w:p w14:paraId="4F21AF32" w14:textId="77777777" w:rsidR="00A4797C" w:rsidRDefault="00A4797C" w:rsidP="00A4797C">
      <w:pPr>
        <w:jc w:val="center"/>
        <w:rPr>
          <w:rFonts w:ascii="Times New Roman" w:hAnsi="Times New Roman"/>
          <w:b/>
          <w:bCs/>
          <w:sz w:val="22"/>
          <w:szCs w:val="22"/>
        </w:rPr>
      </w:pPr>
    </w:p>
    <w:p w14:paraId="1488027C" w14:textId="77777777" w:rsidR="006D4F86" w:rsidRDefault="006D4F86" w:rsidP="00A4797C">
      <w:pPr>
        <w:jc w:val="center"/>
        <w:rPr>
          <w:rFonts w:ascii="Times New Roman" w:hAnsi="Times New Roman"/>
          <w:b/>
          <w:bCs/>
          <w:sz w:val="22"/>
          <w:szCs w:val="22"/>
        </w:rPr>
      </w:pPr>
    </w:p>
    <w:p w14:paraId="193E5A5B" w14:textId="77777777" w:rsidR="006D4F86" w:rsidRDefault="006D4F86" w:rsidP="006D4F86">
      <w:pPr>
        <w:pStyle w:val="Heading2"/>
      </w:pPr>
      <w:r w:rsidRPr="001E096E">
        <w:t>Exhibit C’s (Scope of Work) Must Contain the Following:</w:t>
      </w:r>
    </w:p>
    <w:p w14:paraId="081D1D38" w14:textId="77777777" w:rsidR="006D4F86" w:rsidRPr="00C85FC6" w:rsidRDefault="006D4F86" w:rsidP="006D4F86">
      <w:pPr>
        <w:pStyle w:val="ListParagraph"/>
        <w:widowControl/>
        <w:numPr>
          <w:ilvl w:val="0"/>
          <w:numId w:val="3"/>
        </w:numPr>
        <w:spacing w:after="160" w:line="278" w:lineRule="auto"/>
        <w:rPr>
          <w:sz w:val="22"/>
          <w:szCs w:val="22"/>
        </w:rPr>
      </w:pPr>
      <w:r w:rsidRPr="00C85FC6">
        <w:rPr>
          <w:sz w:val="22"/>
          <w:szCs w:val="22"/>
        </w:rPr>
        <w:t>Description of Overall Scope</w:t>
      </w:r>
    </w:p>
    <w:p w14:paraId="5FF69DBF" w14:textId="77777777" w:rsidR="006D4F86" w:rsidRPr="00C85FC6" w:rsidRDefault="006D4F86" w:rsidP="006D4F86">
      <w:pPr>
        <w:pStyle w:val="ListParagraph"/>
        <w:widowControl/>
        <w:numPr>
          <w:ilvl w:val="0"/>
          <w:numId w:val="3"/>
        </w:numPr>
        <w:spacing w:after="160" w:line="278" w:lineRule="auto"/>
        <w:rPr>
          <w:sz w:val="22"/>
          <w:szCs w:val="22"/>
        </w:rPr>
      </w:pPr>
      <w:r w:rsidRPr="00C85FC6">
        <w:rPr>
          <w:sz w:val="22"/>
          <w:szCs w:val="22"/>
        </w:rPr>
        <w:t>Task List/Detailed description of services provided</w:t>
      </w:r>
    </w:p>
    <w:p w14:paraId="130E8F44" w14:textId="77777777" w:rsidR="006D4F86" w:rsidRPr="00C85FC6" w:rsidRDefault="006D4F86" w:rsidP="006D4F86">
      <w:pPr>
        <w:pStyle w:val="ListParagraph"/>
        <w:widowControl/>
        <w:numPr>
          <w:ilvl w:val="1"/>
          <w:numId w:val="3"/>
        </w:numPr>
        <w:spacing w:after="160" w:line="278" w:lineRule="auto"/>
        <w:rPr>
          <w:sz w:val="22"/>
          <w:szCs w:val="22"/>
        </w:rPr>
      </w:pPr>
      <w:r w:rsidRPr="00C85FC6">
        <w:rPr>
          <w:sz w:val="22"/>
          <w:szCs w:val="22"/>
        </w:rPr>
        <w:t>If services differ by location or asset, each service or task list must be documented, along with each applicable location or asset</w:t>
      </w:r>
    </w:p>
    <w:p w14:paraId="309AE63E" w14:textId="77777777" w:rsidR="006D4F86" w:rsidRPr="00C85FC6" w:rsidRDefault="006D4F86" w:rsidP="006D4F86">
      <w:pPr>
        <w:pStyle w:val="ListParagraph"/>
        <w:widowControl/>
        <w:numPr>
          <w:ilvl w:val="0"/>
          <w:numId w:val="3"/>
        </w:numPr>
        <w:spacing w:after="160" w:line="278" w:lineRule="auto"/>
        <w:rPr>
          <w:sz w:val="22"/>
          <w:szCs w:val="22"/>
        </w:rPr>
      </w:pPr>
      <w:r w:rsidRPr="00C85FC6">
        <w:rPr>
          <w:sz w:val="22"/>
          <w:szCs w:val="22"/>
        </w:rPr>
        <w:t>Service Schedule</w:t>
      </w:r>
    </w:p>
    <w:p w14:paraId="417F9763" w14:textId="77777777" w:rsidR="006D4F86" w:rsidRPr="00C85FC6" w:rsidRDefault="006D4F86" w:rsidP="006D4F86">
      <w:pPr>
        <w:pStyle w:val="ListParagraph"/>
        <w:widowControl/>
        <w:numPr>
          <w:ilvl w:val="1"/>
          <w:numId w:val="3"/>
        </w:numPr>
        <w:spacing w:after="160" w:line="278" w:lineRule="auto"/>
        <w:rPr>
          <w:sz w:val="22"/>
          <w:szCs w:val="22"/>
        </w:rPr>
      </w:pPr>
      <w:r w:rsidRPr="00C85FC6">
        <w:rPr>
          <w:sz w:val="22"/>
          <w:szCs w:val="22"/>
        </w:rPr>
        <w:t>For services scheduled on a Monthly Basis or longer, the month of service is acceptable, but specific dates are preferred.</w:t>
      </w:r>
    </w:p>
    <w:p w14:paraId="56DF9A03" w14:textId="77777777" w:rsidR="006D4F86" w:rsidRPr="00C85FC6" w:rsidRDefault="006D4F86" w:rsidP="006D4F86">
      <w:pPr>
        <w:pStyle w:val="ListParagraph"/>
        <w:widowControl/>
        <w:numPr>
          <w:ilvl w:val="1"/>
          <w:numId w:val="3"/>
        </w:numPr>
        <w:spacing w:after="160" w:line="278" w:lineRule="auto"/>
        <w:rPr>
          <w:sz w:val="22"/>
          <w:szCs w:val="22"/>
        </w:rPr>
      </w:pPr>
      <w:r w:rsidRPr="00C85FC6">
        <w:rPr>
          <w:sz w:val="22"/>
          <w:szCs w:val="22"/>
        </w:rPr>
        <w:t>For services scheduled on a weekly or bi-weekly basis, contractor should be pressed for service on specific days of the week.</w:t>
      </w:r>
    </w:p>
    <w:p w14:paraId="066F1744" w14:textId="77777777" w:rsidR="00A4797C" w:rsidRPr="00911837" w:rsidRDefault="00A4797C" w:rsidP="00A4797C">
      <w:pPr>
        <w:rPr>
          <w:rFonts w:ascii="Times New Roman" w:hAnsi="Times New Roman"/>
          <w:b/>
          <w:bCs/>
          <w:sz w:val="22"/>
          <w:szCs w:val="22"/>
        </w:rPr>
      </w:pPr>
    </w:p>
    <w:sectPr w:rsidR="00A4797C" w:rsidRPr="00911837" w:rsidSect="007F2B2C">
      <w:endnotePr>
        <w:numFmt w:val="decimal"/>
      </w:endnotePr>
      <w:pgSz w:w="12240" w:h="15840" w:code="1"/>
      <w:pgMar w:top="288" w:right="360" w:bottom="245" w:left="720" w:header="1440" w:footer="0" w:gutter="0"/>
      <w:cols w:sep="1" w:space="720" w:equalWidth="0">
        <w:col w:w="11160"/>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9544B" w14:textId="77777777" w:rsidR="00793483" w:rsidRDefault="00793483">
      <w:r>
        <w:separator/>
      </w:r>
    </w:p>
  </w:endnote>
  <w:endnote w:type="continuationSeparator" w:id="0">
    <w:p w14:paraId="2538149D" w14:textId="77777777" w:rsidR="00793483" w:rsidRDefault="0079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E161" w14:textId="77777777" w:rsidR="009D437E" w:rsidRDefault="009D43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F722A">
      <w:rPr>
        <w:rStyle w:val="PageNumber"/>
        <w:noProof/>
      </w:rPr>
      <w:t>1</w:t>
    </w:r>
    <w:r>
      <w:rPr>
        <w:rStyle w:val="PageNumber"/>
      </w:rPr>
      <w:fldChar w:fldCharType="end"/>
    </w:r>
  </w:p>
  <w:p w14:paraId="23F80E35" w14:textId="77777777" w:rsidR="009D437E" w:rsidRDefault="009D437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D9A7" w14:textId="77777777" w:rsidR="00967F70" w:rsidRDefault="00967F70">
    <w:pPr>
      <w:pStyle w:val="Footer"/>
      <w:jc w:val="right"/>
    </w:pPr>
    <w:r>
      <w:fldChar w:fldCharType="begin"/>
    </w:r>
    <w:r>
      <w:instrText xml:space="preserve"> PAGE   \* MERGEFORMAT </w:instrText>
    </w:r>
    <w:r>
      <w:fldChar w:fldCharType="separate"/>
    </w:r>
    <w:r w:rsidR="004B7CA1">
      <w:rPr>
        <w:noProof/>
      </w:rPr>
      <w:t>1</w:t>
    </w:r>
    <w:r>
      <w:rPr>
        <w:noProof/>
      </w:rPr>
      <w:fldChar w:fldCharType="end"/>
    </w:r>
  </w:p>
  <w:p w14:paraId="70F8C3BE" w14:textId="77777777" w:rsidR="00967F70" w:rsidRDefault="00C04CF8" w:rsidP="00967F70">
    <w:pPr>
      <w:pStyle w:val="Footer"/>
      <w:rPr>
        <w:rFonts w:ascii="Times New Roman" w:hAnsi="Times New Roman"/>
        <w:b/>
        <w:bCs/>
        <w:sz w:val="16"/>
      </w:rPr>
    </w:pPr>
    <w:r>
      <w:rPr>
        <w:rFonts w:ascii="Times New Roman" w:hAnsi="Times New Roman"/>
        <w:b/>
        <w:bCs/>
        <w:sz w:val="16"/>
      </w:rPr>
      <w:t xml:space="preserve">Updated </w:t>
    </w:r>
    <w:r w:rsidR="00085119">
      <w:rPr>
        <w:rFonts w:ascii="Times New Roman" w:hAnsi="Times New Roman"/>
        <w:b/>
        <w:bCs/>
        <w:sz w:val="16"/>
      </w:rPr>
      <w:t>July 1, 2022</w:t>
    </w:r>
  </w:p>
  <w:p w14:paraId="127A3554" w14:textId="77777777" w:rsidR="00967F70" w:rsidRPr="007A1C99" w:rsidRDefault="00967F70" w:rsidP="00967F70">
    <w:pPr>
      <w:pStyle w:val="Footer"/>
      <w:rPr>
        <w:rFonts w:ascii="Times New Roman" w:hAnsi="Times New Roman"/>
        <w:b/>
        <w:bCs/>
        <w:sz w:val="16"/>
      </w:rPr>
    </w:pPr>
    <w:r w:rsidRPr="007A1C99">
      <w:rPr>
        <w:rFonts w:ascii="Times New Roman" w:hAnsi="Times New Roman"/>
        <w:b/>
        <w:bCs/>
        <w:sz w:val="16"/>
      </w:rPr>
      <w:t>PROPRIETARY &amp; CONFIDENTIAL:</w:t>
    </w:r>
  </w:p>
  <w:p w14:paraId="755CA12B" w14:textId="77777777" w:rsidR="00967F70" w:rsidRPr="007A1C99" w:rsidRDefault="00967F70" w:rsidP="00967F70">
    <w:pPr>
      <w:pStyle w:val="Footer"/>
      <w:rPr>
        <w:rFonts w:ascii="Times New Roman" w:hAnsi="Times New Roman"/>
        <w:sz w:val="16"/>
      </w:rPr>
    </w:pPr>
    <w:r w:rsidRPr="007A1C99">
      <w:rPr>
        <w:rFonts w:ascii="Times New Roman" w:hAnsi="Times New Roman"/>
        <w:b/>
        <w:bCs/>
        <w:sz w:val="16"/>
      </w:rPr>
      <w:t>UNAUTHORIZED COPYING AND USE STRICTLY PROHIBITED</w:t>
    </w:r>
  </w:p>
  <w:p w14:paraId="7D9FDDA9" w14:textId="77777777" w:rsidR="009D437E" w:rsidRDefault="009D437E">
    <w:pPr>
      <w:pStyle w:val="Footer"/>
      <w:rPr>
        <w:rFonts w:ascii="Arial Narrow" w:hAnsi="Arial Narrow"/>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DE66" w14:textId="77777777" w:rsidR="00967F70" w:rsidRDefault="00967F70" w:rsidP="00967F70">
    <w:pPr>
      <w:pStyle w:val="Footer"/>
      <w:rPr>
        <w:rFonts w:ascii="Times New Roman" w:hAnsi="Times New Roman"/>
        <w:b/>
        <w:bCs/>
        <w:sz w:val="16"/>
      </w:rPr>
    </w:pPr>
    <w:r>
      <w:rPr>
        <w:rFonts w:ascii="Times New Roman" w:hAnsi="Times New Roman"/>
        <w:b/>
        <w:bCs/>
        <w:sz w:val="16"/>
      </w:rPr>
      <w:t>September 25, 2016</w:t>
    </w:r>
  </w:p>
  <w:p w14:paraId="6216B303" w14:textId="77777777" w:rsidR="00967F70" w:rsidRPr="007A1C99" w:rsidRDefault="00967F70" w:rsidP="00967F70">
    <w:pPr>
      <w:pStyle w:val="Footer"/>
      <w:rPr>
        <w:rFonts w:ascii="Times New Roman" w:hAnsi="Times New Roman"/>
        <w:b/>
        <w:bCs/>
        <w:sz w:val="16"/>
      </w:rPr>
    </w:pPr>
    <w:r w:rsidRPr="007A1C99">
      <w:rPr>
        <w:rFonts w:ascii="Times New Roman" w:hAnsi="Times New Roman"/>
        <w:b/>
        <w:bCs/>
        <w:sz w:val="16"/>
      </w:rPr>
      <w:t>PROPRIETARY &amp; CONFIDENTIAL:</w:t>
    </w:r>
  </w:p>
  <w:p w14:paraId="1BDE70A1" w14:textId="77777777" w:rsidR="00967F70" w:rsidRPr="007A1C99" w:rsidRDefault="00967F70" w:rsidP="00967F70">
    <w:pPr>
      <w:pStyle w:val="Footer"/>
      <w:rPr>
        <w:rFonts w:ascii="Times New Roman" w:hAnsi="Times New Roman"/>
        <w:sz w:val="16"/>
      </w:rPr>
    </w:pPr>
    <w:r w:rsidRPr="007A1C99">
      <w:rPr>
        <w:rFonts w:ascii="Times New Roman" w:hAnsi="Times New Roman"/>
        <w:b/>
        <w:bCs/>
        <w:sz w:val="16"/>
      </w:rPr>
      <w:t>UNAUTHORIZED COPYING AND USE STRICTLY PROHIBITED</w:t>
    </w:r>
  </w:p>
  <w:p w14:paraId="3F93919A" w14:textId="77777777" w:rsidR="00967F70" w:rsidRDefault="00967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DA1EC" w14:textId="77777777" w:rsidR="00793483" w:rsidRDefault="00793483">
      <w:r>
        <w:separator/>
      </w:r>
    </w:p>
  </w:footnote>
  <w:footnote w:type="continuationSeparator" w:id="0">
    <w:p w14:paraId="2B86657B" w14:textId="77777777" w:rsidR="00793483" w:rsidRDefault="00793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0D492" w14:textId="53E49C75" w:rsidR="009D437E" w:rsidRDefault="009D43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85FC6">
      <w:rPr>
        <w:rStyle w:val="PageNumber"/>
        <w:noProof/>
      </w:rPr>
      <w:t>1</w:t>
    </w:r>
    <w:r>
      <w:rPr>
        <w:rStyle w:val="PageNumber"/>
      </w:rPr>
      <w:fldChar w:fldCharType="end"/>
    </w:r>
  </w:p>
  <w:p w14:paraId="2407C207" w14:textId="020F2F7F" w:rsidR="009D437E" w:rsidRDefault="009D437E">
    <w:pPr>
      <w:pStyle w:val="Footer"/>
      <w:framePr w:wrap="around"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separate"/>
    </w:r>
    <w:r w:rsidR="00C85FC6">
      <w:rPr>
        <w:rStyle w:val="PageNumber"/>
        <w:noProof/>
      </w:rPr>
      <w:t>1</w:t>
    </w:r>
    <w:r>
      <w:rPr>
        <w:rStyle w:val="PageNumber"/>
      </w:rPr>
      <w:fldChar w:fldCharType="end"/>
    </w:r>
  </w:p>
  <w:p w14:paraId="58AB49FA" w14:textId="11510019" w:rsidR="009D437E" w:rsidRDefault="009D437E">
    <w:pPr>
      <w:pStyle w:val="Footer"/>
      <w:framePr w:wrap="around" w:vAnchor="text" w:hAnchor="margin" w:xAlign="center" w:y="1"/>
      <w:ind w:right="360"/>
      <w:rPr>
        <w:rStyle w:val="PageNumber"/>
      </w:rPr>
    </w:pPr>
    <w:r>
      <w:rPr>
        <w:rStyle w:val="PageNumber"/>
      </w:rPr>
      <w:fldChar w:fldCharType="begin"/>
    </w:r>
    <w:r>
      <w:rPr>
        <w:rStyle w:val="PageNumber"/>
      </w:rPr>
      <w:instrText xml:space="preserve">PAGE  </w:instrText>
    </w:r>
    <w:r>
      <w:rPr>
        <w:rStyle w:val="PageNumber"/>
      </w:rPr>
      <w:fldChar w:fldCharType="separate"/>
    </w:r>
    <w:r w:rsidR="00C85FC6">
      <w:rPr>
        <w:rStyle w:val="PageNumber"/>
        <w:noProof/>
      </w:rPr>
      <w:t>1</w:t>
    </w:r>
    <w:r>
      <w:rPr>
        <w:rStyle w:val="PageNumber"/>
      </w:rPr>
      <w:fldChar w:fldCharType="end"/>
    </w:r>
  </w:p>
  <w:p w14:paraId="3E41E7F1" w14:textId="4935CBE0" w:rsidR="009D437E" w:rsidRDefault="009D43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85FC6">
      <w:rPr>
        <w:rStyle w:val="PageNumber"/>
        <w:noProof/>
      </w:rPr>
      <w:t>1</w:t>
    </w:r>
    <w:r>
      <w:rPr>
        <w:rStyle w:val="PageNumber"/>
      </w:rPr>
      <w:fldChar w:fldCharType="end"/>
    </w:r>
  </w:p>
  <w:p w14:paraId="016BE684" w14:textId="77777777" w:rsidR="009D437E" w:rsidRDefault="009D43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D7AF8"/>
    <w:multiLevelType w:val="hybridMultilevel"/>
    <w:tmpl w:val="30020B58"/>
    <w:lvl w:ilvl="0" w:tplc="1A08276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9A5C3A"/>
    <w:multiLevelType w:val="hybridMultilevel"/>
    <w:tmpl w:val="D8B41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CF539AE"/>
    <w:multiLevelType w:val="hybridMultilevel"/>
    <w:tmpl w:val="EA7881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55888572">
    <w:abstractNumId w:val="1"/>
  </w:num>
  <w:num w:numId="2" w16cid:durableId="585186987">
    <w:abstractNumId w:val="2"/>
  </w:num>
  <w:num w:numId="3" w16cid:durableId="50458726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83"/>
    <w:rsid w:val="00000A8C"/>
    <w:rsid w:val="00004AA3"/>
    <w:rsid w:val="000179F9"/>
    <w:rsid w:val="00021AF8"/>
    <w:rsid w:val="00026D2B"/>
    <w:rsid w:val="00027AAD"/>
    <w:rsid w:val="00031FE3"/>
    <w:rsid w:val="000363F0"/>
    <w:rsid w:val="00037B11"/>
    <w:rsid w:val="0004238A"/>
    <w:rsid w:val="00042ECE"/>
    <w:rsid w:val="00046D26"/>
    <w:rsid w:val="00054B83"/>
    <w:rsid w:val="00061429"/>
    <w:rsid w:val="00062D84"/>
    <w:rsid w:val="00071E59"/>
    <w:rsid w:val="00074B73"/>
    <w:rsid w:val="00080C22"/>
    <w:rsid w:val="0008343E"/>
    <w:rsid w:val="00085119"/>
    <w:rsid w:val="000855A4"/>
    <w:rsid w:val="000921E4"/>
    <w:rsid w:val="000A2701"/>
    <w:rsid w:val="000B04C3"/>
    <w:rsid w:val="000B455D"/>
    <w:rsid w:val="000B7F6B"/>
    <w:rsid w:val="000C17A5"/>
    <w:rsid w:val="000C2F7B"/>
    <w:rsid w:val="000C6B4B"/>
    <w:rsid w:val="000C6D69"/>
    <w:rsid w:val="000D167A"/>
    <w:rsid w:val="000E0FF0"/>
    <w:rsid w:val="000E537B"/>
    <w:rsid w:val="000E57F8"/>
    <w:rsid w:val="000E5F71"/>
    <w:rsid w:val="001019FD"/>
    <w:rsid w:val="00113B5A"/>
    <w:rsid w:val="00120628"/>
    <w:rsid w:val="0012067D"/>
    <w:rsid w:val="00122BC6"/>
    <w:rsid w:val="00132C9B"/>
    <w:rsid w:val="00133745"/>
    <w:rsid w:val="0013659A"/>
    <w:rsid w:val="001375B0"/>
    <w:rsid w:val="00137743"/>
    <w:rsid w:val="00142A1F"/>
    <w:rsid w:val="0014434D"/>
    <w:rsid w:val="001448DB"/>
    <w:rsid w:val="00156DD5"/>
    <w:rsid w:val="001633BA"/>
    <w:rsid w:val="001639A5"/>
    <w:rsid w:val="0016484A"/>
    <w:rsid w:val="001829E6"/>
    <w:rsid w:val="00192CCC"/>
    <w:rsid w:val="001A5811"/>
    <w:rsid w:val="001B3813"/>
    <w:rsid w:val="001C17DE"/>
    <w:rsid w:val="001C4A74"/>
    <w:rsid w:val="001C5D25"/>
    <w:rsid w:val="001D37E6"/>
    <w:rsid w:val="001D7723"/>
    <w:rsid w:val="001E096E"/>
    <w:rsid w:val="001E263C"/>
    <w:rsid w:val="001E2E6F"/>
    <w:rsid w:val="001F0C8D"/>
    <w:rsid w:val="001F0EE3"/>
    <w:rsid w:val="001F3EA3"/>
    <w:rsid w:val="0020406C"/>
    <w:rsid w:val="002072CE"/>
    <w:rsid w:val="002169AD"/>
    <w:rsid w:val="0022087A"/>
    <w:rsid w:val="0022211B"/>
    <w:rsid w:val="002308BD"/>
    <w:rsid w:val="00235281"/>
    <w:rsid w:val="00241B07"/>
    <w:rsid w:val="00246A70"/>
    <w:rsid w:val="00250BF8"/>
    <w:rsid w:val="00253D4D"/>
    <w:rsid w:val="002543BF"/>
    <w:rsid w:val="00257418"/>
    <w:rsid w:val="00257BEC"/>
    <w:rsid w:val="0026130D"/>
    <w:rsid w:val="002617CA"/>
    <w:rsid w:val="00263B7B"/>
    <w:rsid w:val="00274F7A"/>
    <w:rsid w:val="00276962"/>
    <w:rsid w:val="00276AAA"/>
    <w:rsid w:val="002778B1"/>
    <w:rsid w:val="00285CCB"/>
    <w:rsid w:val="00286691"/>
    <w:rsid w:val="00291EBF"/>
    <w:rsid w:val="00294317"/>
    <w:rsid w:val="002957F5"/>
    <w:rsid w:val="00296AF4"/>
    <w:rsid w:val="00296E1D"/>
    <w:rsid w:val="00297B49"/>
    <w:rsid w:val="002A1A0A"/>
    <w:rsid w:val="002A6894"/>
    <w:rsid w:val="002B1C34"/>
    <w:rsid w:val="002C77AB"/>
    <w:rsid w:val="002D1228"/>
    <w:rsid w:val="002D6BA3"/>
    <w:rsid w:val="002E1F46"/>
    <w:rsid w:val="002E7993"/>
    <w:rsid w:val="002F038C"/>
    <w:rsid w:val="002F1B24"/>
    <w:rsid w:val="002F2CCD"/>
    <w:rsid w:val="002F3808"/>
    <w:rsid w:val="002F3B3C"/>
    <w:rsid w:val="002F3FF6"/>
    <w:rsid w:val="002F6520"/>
    <w:rsid w:val="00301EBB"/>
    <w:rsid w:val="003100A0"/>
    <w:rsid w:val="003103C7"/>
    <w:rsid w:val="0031546B"/>
    <w:rsid w:val="00320906"/>
    <w:rsid w:val="00321123"/>
    <w:rsid w:val="0032184A"/>
    <w:rsid w:val="003374F6"/>
    <w:rsid w:val="003465C8"/>
    <w:rsid w:val="00346B98"/>
    <w:rsid w:val="00352B1E"/>
    <w:rsid w:val="003547C1"/>
    <w:rsid w:val="0035556E"/>
    <w:rsid w:val="003608D5"/>
    <w:rsid w:val="00364574"/>
    <w:rsid w:val="00364E5D"/>
    <w:rsid w:val="003710A8"/>
    <w:rsid w:val="00372A93"/>
    <w:rsid w:val="003742ED"/>
    <w:rsid w:val="00375EA6"/>
    <w:rsid w:val="00382EC3"/>
    <w:rsid w:val="00383B7D"/>
    <w:rsid w:val="003860F6"/>
    <w:rsid w:val="00395EEB"/>
    <w:rsid w:val="003975BD"/>
    <w:rsid w:val="003A272B"/>
    <w:rsid w:val="003A2C04"/>
    <w:rsid w:val="003A3A2E"/>
    <w:rsid w:val="003A49EE"/>
    <w:rsid w:val="003A6D6E"/>
    <w:rsid w:val="003B6EF3"/>
    <w:rsid w:val="003C0454"/>
    <w:rsid w:val="003C46B2"/>
    <w:rsid w:val="003C760E"/>
    <w:rsid w:val="003C7CA7"/>
    <w:rsid w:val="003D4887"/>
    <w:rsid w:val="003D71D1"/>
    <w:rsid w:val="003E2EA3"/>
    <w:rsid w:val="003E795C"/>
    <w:rsid w:val="003F0720"/>
    <w:rsid w:val="003F1A35"/>
    <w:rsid w:val="003F2874"/>
    <w:rsid w:val="003F3E5D"/>
    <w:rsid w:val="00400D17"/>
    <w:rsid w:val="0040371D"/>
    <w:rsid w:val="00413EBD"/>
    <w:rsid w:val="004148E3"/>
    <w:rsid w:val="0041703B"/>
    <w:rsid w:val="004249AF"/>
    <w:rsid w:val="00432067"/>
    <w:rsid w:val="0043294B"/>
    <w:rsid w:val="004340E5"/>
    <w:rsid w:val="004378F2"/>
    <w:rsid w:val="00437A23"/>
    <w:rsid w:val="00441FB9"/>
    <w:rsid w:val="004462C8"/>
    <w:rsid w:val="00446647"/>
    <w:rsid w:val="00451536"/>
    <w:rsid w:val="0045196E"/>
    <w:rsid w:val="004608D8"/>
    <w:rsid w:val="00463104"/>
    <w:rsid w:val="00464AFE"/>
    <w:rsid w:val="00473BB1"/>
    <w:rsid w:val="00475212"/>
    <w:rsid w:val="00487331"/>
    <w:rsid w:val="0049171C"/>
    <w:rsid w:val="0049569A"/>
    <w:rsid w:val="004A0EE7"/>
    <w:rsid w:val="004B2B69"/>
    <w:rsid w:val="004B7CA1"/>
    <w:rsid w:val="004C4EB7"/>
    <w:rsid w:val="004D3548"/>
    <w:rsid w:val="004D45B4"/>
    <w:rsid w:val="004D7F5E"/>
    <w:rsid w:val="004E2073"/>
    <w:rsid w:val="004F0CD3"/>
    <w:rsid w:val="004F2746"/>
    <w:rsid w:val="004F44D1"/>
    <w:rsid w:val="004F7744"/>
    <w:rsid w:val="00500D25"/>
    <w:rsid w:val="00507588"/>
    <w:rsid w:val="005148E2"/>
    <w:rsid w:val="00525400"/>
    <w:rsid w:val="00525D3C"/>
    <w:rsid w:val="00530920"/>
    <w:rsid w:val="00533E44"/>
    <w:rsid w:val="00535806"/>
    <w:rsid w:val="00535D39"/>
    <w:rsid w:val="00545D40"/>
    <w:rsid w:val="00547282"/>
    <w:rsid w:val="005474DA"/>
    <w:rsid w:val="005518E8"/>
    <w:rsid w:val="00554A06"/>
    <w:rsid w:val="00554E00"/>
    <w:rsid w:val="0056470D"/>
    <w:rsid w:val="00571D8D"/>
    <w:rsid w:val="00573884"/>
    <w:rsid w:val="00573CBB"/>
    <w:rsid w:val="0057490B"/>
    <w:rsid w:val="00580819"/>
    <w:rsid w:val="00581269"/>
    <w:rsid w:val="005863A0"/>
    <w:rsid w:val="0058770E"/>
    <w:rsid w:val="00592204"/>
    <w:rsid w:val="005A0824"/>
    <w:rsid w:val="005A5A6A"/>
    <w:rsid w:val="005A6917"/>
    <w:rsid w:val="005B1E0C"/>
    <w:rsid w:val="005B46CF"/>
    <w:rsid w:val="005D2C44"/>
    <w:rsid w:val="005E0818"/>
    <w:rsid w:val="005E12CF"/>
    <w:rsid w:val="005E259D"/>
    <w:rsid w:val="005E3BA0"/>
    <w:rsid w:val="005F3B90"/>
    <w:rsid w:val="00613283"/>
    <w:rsid w:val="00613783"/>
    <w:rsid w:val="00614291"/>
    <w:rsid w:val="00623538"/>
    <w:rsid w:val="00624CBA"/>
    <w:rsid w:val="00630905"/>
    <w:rsid w:val="00633B3E"/>
    <w:rsid w:val="006370D9"/>
    <w:rsid w:val="0064246F"/>
    <w:rsid w:val="006469AB"/>
    <w:rsid w:val="0065060F"/>
    <w:rsid w:val="006530D2"/>
    <w:rsid w:val="006540D1"/>
    <w:rsid w:val="006573B1"/>
    <w:rsid w:val="00664017"/>
    <w:rsid w:val="00664309"/>
    <w:rsid w:val="00674989"/>
    <w:rsid w:val="0068117C"/>
    <w:rsid w:val="0069148A"/>
    <w:rsid w:val="006921F0"/>
    <w:rsid w:val="00692200"/>
    <w:rsid w:val="00693219"/>
    <w:rsid w:val="006936BB"/>
    <w:rsid w:val="0069449B"/>
    <w:rsid w:val="006944AC"/>
    <w:rsid w:val="00696740"/>
    <w:rsid w:val="00696B17"/>
    <w:rsid w:val="006A034D"/>
    <w:rsid w:val="006A2D2C"/>
    <w:rsid w:val="006B0F33"/>
    <w:rsid w:val="006B4D0E"/>
    <w:rsid w:val="006B501B"/>
    <w:rsid w:val="006B5E67"/>
    <w:rsid w:val="006B6B7C"/>
    <w:rsid w:val="006D2888"/>
    <w:rsid w:val="006D2B34"/>
    <w:rsid w:val="006D4F86"/>
    <w:rsid w:val="006E094E"/>
    <w:rsid w:val="006E39AB"/>
    <w:rsid w:val="006F2B7B"/>
    <w:rsid w:val="006F57F4"/>
    <w:rsid w:val="00700F43"/>
    <w:rsid w:val="007028CA"/>
    <w:rsid w:val="00706C99"/>
    <w:rsid w:val="00712B97"/>
    <w:rsid w:val="00712EE7"/>
    <w:rsid w:val="007152C7"/>
    <w:rsid w:val="007176D5"/>
    <w:rsid w:val="0072304E"/>
    <w:rsid w:val="007345B1"/>
    <w:rsid w:val="00735F82"/>
    <w:rsid w:val="007377BD"/>
    <w:rsid w:val="0073780F"/>
    <w:rsid w:val="00743649"/>
    <w:rsid w:val="0074453C"/>
    <w:rsid w:val="007510E2"/>
    <w:rsid w:val="00752274"/>
    <w:rsid w:val="0075555E"/>
    <w:rsid w:val="00761CB8"/>
    <w:rsid w:val="00764A36"/>
    <w:rsid w:val="0076579C"/>
    <w:rsid w:val="007660A4"/>
    <w:rsid w:val="00767A12"/>
    <w:rsid w:val="00773A49"/>
    <w:rsid w:val="00774549"/>
    <w:rsid w:val="0078290C"/>
    <w:rsid w:val="007838D4"/>
    <w:rsid w:val="007910AD"/>
    <w:rsid w:val="00791397"/>
    <w:rsid w:val="00793483"/>
    <w:rsid w:val="007A20E7"/>
    <w:rsid w:val="007A4FA9"/>
    <w:rsid w:val="007A5A95"/>
    <w:rsid w:val="007B0E1A"/>
    <w:rsid w:val="007C5D42"/>
    <w:rsid w:val="007D1FE2"/>
    <w:rsid w:val="007D3B6D"/>
    <w:rsid w:val="007E4F9B"/>
    <w:rsid w:val="007F2B2C"/>
    <w:rsid w:val="007F5B88"/>
    <w:rsid w:val="007F5ED5"/>
    <w:rsid w:val="007F722A"/>
    <w:rsid w:val="00801123"/>
    <w:rsid w:val="0080130A"/>
    <w:rsid w:val="00803BEA"/>
    <w:rsid w:val="008053E8"/>
    <w:rsid w:val="00805B99"/>
    <w:rsid w:val="00812C61"/>
    <w:rsid w:val="0081355C"/>
    <w:rsid w:val="008237F4"/>
    <w:rsid w:val="0083526B"/>
    <w:rsid w:val="00835D57"/>
    <w:rsid w:val="008379CF"/>
    <w:rsid w:val="008422FA"/>
    <w:rsid w:val="00851369"/>
    <w:rsid w:val="00854F16"/>
    <w:rsid w:val="0086282B"/>
    <w:rsid w:val="00866C64"/>
    <w:rsid w:val="00873BEF"/>
    <w:rsid w:val="00874F22"/>
    <w:rsid w:val="00875C00"/>
    <w:rsid w:val="008764D3"/>
    <w:rsid w:val="00876DA3"/>
    <w:rsid w:val="00877A4E"/>
    <w:rsid w:val="00883C11"/>
    <w:rsid w:val="00890484"/>
    <w:rsid w:val="00895A07"/>
    <w:rsid w:val="008A0757"/>
    <w:rsid w:val="008A4AF2"/>
    <w:rsid w:val="008A7603"/>
    <w:rsid w:val="008A7810"/>
    <w:rsid w:val="008B16DF"/>
    <w:rsid w:val="008B19DD"/>
    <w:rsid w:val="008B3054"/>
    <w:rsid w:val="008C42E5"/>
    <w:rsid w:val="008C4D42"/>
    <w:rsid w:val="008D0207"/>
    <w:rsid w:val="008D0967"/>
    <w:rsid w:val="008E2E78"/>
    <w:rsid w:val="008E2F4F"/>
    <w:rsid w:val="008F017B"/>
    <w:rsid w:val="008F02AE"/>
    <w:rsid w:val="008F4259"/>
    <w:rsid w:val="008F4647"/>
    <w:rsid w:val="00903EDA"/>
    <w:rsid w:val="00911837"/>
    <w:rsid w:val="009127A7"/>
    <w:rsid w:val="0091380C"/>
    <w:rsid w:val="009148D0"/>
    <w:rsid w:val="0092175E"/>
    <w:rsid w:val="00925D9B"/>
    <w:rsid w:val="00931B31"/>
    <w:rsid w:val="00933C6F"/>
    <w:rsid w:val="00936257"/>
    <w:rsid w:val="0094259C"/>
    <w:rsid w:val="00942AD3"/>
    <w:rsid w:val="0094396A"/>
    <w:rsid w:val="0094779F"/>
    <w:rsid w:val="009501B5"/>
    <w:rsid w:val="00955C36"/>
    <w:rsid w:val="00962D1D"/>
    <w:rsid w:val="0096333D"/>
    <w:rsid w:val="00963847"/>
    <w:rsid w:val="00965435"/>
    <w:rsid w:val="00966C84"/>
    <w:rsid w:val="00967480"/>
    <w:rsid w:val="00967F70"/>
    <w:rsid w:val="009742BF"/>
    <w:rsid w:val="00974C3F"/>
    <w:rsid w:val="00980504"/>
    <w:rsid w:val="00981B77"/>
    <w:rsid w:val="0098220B"/>
    <w:rsid w:val="00985FAC"/>
    <w:rsid w:val="009947F7"/>
    <w:rsid w:val="00996079"/>
    <w:rsid w:val="00996472"/>
    <w:rsid w:val="009B4B35"/>
    <w:rsid w:val="009C328D"/>
    <w:rsid w:val="009C4D8E"/>
    <w:rsid w:val="009C512D"/>
    <w:rsid w:val="009D437E"/>
    <w:rsid w:val="009D5B3D"/>
    <w:rsid w:val="009D644D"/>
    <w:rsid w:val="009D75BD"/>
    <w:rsid w:val="009D786C"/>
    <w:rsid w:val="009E2271"/>
    <w:rsid w:val="009E6229"/>
    <w:rsid w:val="009E72F8"/>
    <w:rsid w:val="00A00879"/>
    <w:rsid w:val="00A019F6"/>
    <w:rsid w:val="00A042C0"/>
    <w:rsid w:val="00A04D87"/>
    <w:rsid w:val="00A0609F"/>
    <w:rsid w:val="00A17FF3"/>
    <w:rsid w:val="00A17FFC"/>
    <w:rsid w:val="00A3456A"/>
    <w:rsid w:val="00A3693F"/>
    <w:rsid w:val="00A36D5D"/>
    <w:rsid w:val="00A37A55"/>
    <w:rsid w:val="00A4094F"/>
    <w:rsid w:val="00A42214"/>
    <w:rsid w:val="00A4333A"/>
    <w:rsid w:val="00A462FD"/>
    <w:rsid w:val="00A46CB4"/>
    <w:rsid w:val="00A4797C"/>
    <w:rsid w:val="00A50DEF"/>
    <w:rsid w:val="00A56506"/>
    <w:rsid w:val="00A57680"/>
    <w:rsid w:val="00A62406"/>
    <w:rsid w:val="00A64B03"/>
    <w:rsid w:val="00A66847"/>
    <w:rsid w:val="00A70936"/>
    <w:rsid w:val="00A72D9C"/>
    <w:rsid w:val="00A74AF7"/>
    <w:rsid w:val="00A74FE7"/>
    <w:rsid w:val="00A75533"/>
    <w:rsid w:val="00A758A5"/>
    <w:rsid w:val="00A80419"/>
    <w:rsid w:val="00A817A4"/>
    <w:rsid w:val="00A84AA5"/>
    <w:rsid w:val="00A877C6"/>
    <w:rsid w:val="00A91192"/>
    <w:rsid w:val="00A93340"/>
    <w:rsid w:val="00A9466F"/>
    <w:rsid w:val="00A97D88"/>
    <w:rsid w:val="00AA07F4"/>
    <w:rsid w:val="00AA3A16"/>
    <w:rsid w:val="00AA6FC0"/>
    <w:rsid w:val="00AB00A0"/>
    <w:rsid w:val="00AB4F4F"/>
    <w:rsid w:val="00AB66AD"/>
    <w:rsid w:val="00AC30A3"/>
    <w:rsid w:val="00AD1DEC"/>
    <w:rsid w:val="00AD2A19"/>
    <w:rsid w:val="00AD48EA"/>
    <w:rsid w:val="00AE150D"/>
    <w:rsid w:val="00AE1A60"/>
    <w:rsid w:val="00AE676F"/>
    <w:rsid w:val="00AE70EE"/>
    <w:rsid w:val="00AF0F9D"/>
    <w:rsid w:val="00AF1F78"/>
    <w:rsid w:val="00AF3A3A"/>
    <w:rsid w:val="00AF5EA2"/>
    <w:rsid w:val="00AF7EEE"/>
    <w:rsid w:val="00B01CC6"/>
    <w:rsid w:val="00B05334"/>
    <w:rsid w:val="00B06444"/>
    <w:rsid w:val="00B14720"/>
    <w:rsid w:val="00B15729"/>
    <w:rsid w:val="00B22258"/>
    <w:rsid w:val="00B234BA"/>
    <w:rsid w:val="00B42184"/>
    <w:rsid w:val="00B425B1"/>
    <w:rsid w:val="00B44C00"/>
    <w:rsid w:val="00B50FE0"/>
    <w:rsid w:val="00B528D4"/>
    <w:rsid w:val="00B7453B"/>
    <w:rsid w:val="00B77098"/>
    <w:rsid w:val="00B80897"/>
    <w:rsid w:val="00B83198"/>
    <w:rsid w:val="00B87516"/>
    <w:rsid w:val="00B91472"/>
    <w:rsid w:val="00B9278A"/>
    <w:rsid w:val="00B96B9C"/>
    <w:rsid w:val="00BA281A"/>
    <w:rsid w:val="00BA38A1"/>
    <w:rsid w:val="00BA5DFC"/>
    <w:rsid w:val="00BB2FA9"/>
    <w:rsid w:val="00BB4547"/>
    <w:rsid w:val="00BB510B"/>
    <w:rsid w:val="00BB52B8"/>
    <w:rsid w:val="00BB7C2B"/>
    <w:rsid w:val="00BC4874"/>
    <w:rsid w:val="00BD3B1E"/>
    <w:rsid w:val="00BD4E16"/>
    <w:rsid w:val="00BE0922"/>
    <w:rsid w:val="00BE1AF1"/>
    <w:rsid w:val="00BE23B5"/>
    <w:rsid w:val="00BF3188"/>
    <w:rsid w:val="00BF3E6A"/>
    <w:rsid w:val="00C0024C"/>
    <w:rsid w:val="00C04CF8"/>
    <w:rsid w:val="00C0541C"/>
    <w:rsid w:val="00C07CE6"/>
    <w:rsid w:val="00C13126"/>
    <w:rsid w:val="00C143B3"/>
    <w:rsid w:val="00C16ED7"/>
    <w:rsid w:val="00C20707"/>
    <w:rsid w:val="00C23004"/>
    <w:rsid w:val="00C27E66"/>
    <w:rsid w:val="00C35369"/>
    <w:rsid w:val="00C35C1E"/>
    <w:rsid w:val="00C360EB"/>
    <w:rsid w:val="00C36275"/>
    <w:rsid w:val="00C50746"/>
    <w:rsid w:val="00C536E8"/>
    <w:rsid w:val="00C56E72"/>
    <w:rsid w:val="00C73AF9"/>
    <w:rsid w:val="00C81211"/>
    <w:rsid w:val="00C85FC6"/>
    <w:rsid w:val="00CB0914"/>
    <w:rsid w:val="00CB37E1"/>
    <w:rsid w:val="00CB4B4F"/>
    <w:rsid w:val="00CB53C3"/>
    <w:rsid w:val="00CC408E"/>
    <w:rsid w:val="00CC6463"/>
    <w:rsid w:val="00CC652A"/>
    <w:rsid w:val="00CD1F2B"/>
    <w:rsid w:val="00CD469A"/>
    <w:rsid w:val="00CD48CC"/>
    <w:rsid w:val="00CD56A9"/>
    <w:rsid w:val="00CE2DBD"/>
    <w:rsid w:val="00CE3505"/>
    <w:rsid w:val="00CE4FBC"/>
    <w:rsid w:val="00CF7733"/>
    <w:rsid w:val="00D042BE"/>
    <w:rsid w:val="00D11690"/>
    <w:rsid w:val="00D12413"/>
    <w:rsid w:val="00D17EFC"/>
    <w:rsid w:val="00D21E6C"/>
    <w:rsid w:val="00D30D93"/>
    <w:rsid w:val="00D348C1"/>
    <w:rsid w:val="00D35DEE"/>
    <w:rsid w:val="00D36133"/>
    <w:rsid w:val="00D41C5B"/>
    <w:rsid w:val="00D427F3"/>
    <w:rsid w:val="00D4442D"/>
    <w:rsid w:val="00D45E4C"/>
    <w:rsid w:val="00D47ACE"/>
    <w:rsid w:val="00D542AA"/>
    <w:rsid w:val="00D56752"/>
    <w:rsid w:val="00D56A54"/>
    <w:rsid w:val="00D70C53"/>
    <w:rsid w:val="00D71078"/>
    <w:rsid w:val="00D7570D"/>
    <w:rsid w:val="00D85ED5"/>
    <w:rsid w:val="00D907EE"/>
    <w:rsid w:val="00D93980"/>
    <w:rsid w:val="00DA13AA"/>
    <w:rsid w:val="00DA339A"/>
    <w:rsid w:val="00DA6714"/>
    <w:rsid w:val="00DB643D"/>
    <w:rsid w:val="00DC1DEE"/>
    <w:rsid w:val="00DC3BF7"/>
    <w:rsid w:val="00DE08F9"/>
    <w:rsid w:val="00DE3B68"/>
    <w:rsid w:val="00DE4D83"/>
    <w:rsid w:val="00DF5BF8"/>
    <w:rsid w:val="00E00890"/>
    <w:rsid w:val="00E03814"/>
    <w:rsid w:val="00E072DD"/>
    <w:rsid w:val="00E07A24"/>
    <w:rsid w:val="00E229B5"/>
    <w:rsid w:val="00E22DF3"/>
    <w:rsid w:val="00E258F7"/>
    <w:rsid w:val="00E25BD7"/>
    <w:rsid w:val="00E31EC0"/>
    <w:rsid w:val="00E32510"/>
    <w:rsid w:val="00E333E2"/>
    <w:rsid w:val="00E33FB6"/>
    <w:rsid w:val="00E3525C"/>
    <w:rsid w:val="00E358A2"/>
    <w:rsid w:val="00E46D0E"/>
    <w:rsid w:val="00E47CEF"/>
    <w:rsid w:val="00E5241C"/>
    <w:rsid w:val="00E6174D"/>
    <w:rsid w:val="00E73FB8"/>
    <w:rsid w:val="00E7516F"/>
    <w:rsid w:val="00E7711E"/>
    <w:rsid w:val="00E82761"/>
    <w:rsid w:val="00E8455B"/>
    <w:rsid w:val="00E846E8"/>
    <w:rsid w:val="00E85A45"/>
    <w:rsid w:val="00E904E0"/>
    <w:rsid w:val="00E95547"/>
    <w:rsid w:val="00EA2BC4"/>
    <w:rsid w:val="00EA2D90"/>
    <w:rsid w:val="00EA7BE1"/>
    <w:rsid w:val="00EB0E2B"/>
    <w:rsid w:val="00EB1469"/>
    <w:rsid w:val="00EB6D01"/>
    <w:rsid w:val="00EB7555"/>
    <w:rsid w:val="00EC21F7"/>
    <w:rsid w:val="00EC3B99"/>
    <w:rsid w:val="00ED0EA0"/>
    <w:rsid w:val="00ED13C2"/>
    <w:rsid w:val="00ED45A6"/>
    <w:rsid w:val="00EE64B4"/>
    <w:rsid w:val="00EE797C"/>
    <w:rsid w:val="00EF2A2D"/>
    <w:rsid w:val="00F01B3C"/>
    <w:rsid w:val="00F025D8"/>
    <w:rsid w:val="00F06B15"/>
    <w:rsid w:val="00F11B1D"/>
    <w:rsid w:val="00F137D4"/>
    <w:rsid w:val="00F13965"/>
    <w:rsid w:val="00F168A5"/>
    <w:rsid w:val="00F17256"/>
    <w:rsid w:val="00F2059C"/>
    <w:rsid w:val="00F22F2A"/>
    <w:rsid w:val="00F2606B"/>
    <w:rsid w:val="00F279F1"/>
    <w:rsid w:val="00F341A1"/>
    <w:rsid w:val="00F4498E"/>
    <w:rsid w:val="00F520A7"/>
    <w:rsid w:val="00F530AA"/>
    <w:rsid w:val="00F643F8"/>
    <w:rsid w:val="00F6540C"/>
    <w:rsid w:val="00F65912"/>
    <w:rsid w:val="00F673FA"/>
    <w:rsid w:val="00F80CFB"/>
    <w:rsid w:val="00F84561"/>
    <w:rsid w:val="00F84E27"/>
    <w:rsid w:val="00F9209D"/>
    <w:rsid w:val="00F9346F"/>
    <w:rsid w:val="00FA2E56"/>
    <w:rsid w:val="00FA4DA7"/>
    <w:rsid w:val="00FA5484"/>
    <w:rsid w:val="00FA6162"/>
    <w:rsid w:val="00FA66E0"/>
    <w:rsid w:val="00FB562D"/>
    <w:rsid w:val="00FB61A6"/>
    <w:rsid w:val="00FB7402"/>
    <w:rsid w:val="00FC73E4"/>
    <w:rsid w:val="00FD1874"/>
    <w:rsid w:val="00FE228C"/>
    <w:rsid w:val="00FE6598"/>
    <w:rsid w:val="00FE7C02"/>
    <w:rsid w:val="00FE7EB5"/>
    <w:rsid w:val="00FF253E"/>
    <w:rsid w:val="00FF30D2"/>
    <w:rsid w:val="00FF31DB"/>
    <w:rsid w:val="00FF58A8"/>
    <w:rsid w:val="00FF6C20"/>
    <w:rsid w:val="047A8E37"/>
    <w:rsid w:val="060CCD9F"/>
    <w:rsid w:val="0D33CF4D"/>
    <w:rsid w:val="0DD9EC01"/>
    <w:rsid w:val="0F8D961B"/>
    <w:rsid w:val="16EBC521"/>
    <w:rsid w:val="18928581"/>
    <w:rsid w:val="1A4DE40D"/>
    <w:rsid w:val="1A7F0C9D"/>
    <w:rsid w:val="1E55D2C7"/>
    <w:rsid w:val="218E44CE"/>
    <w:rsid w:val="25ACF2DC"/>
    <w:rsid w:val="2610B0A7"/>
    <w:rsid w:val="2682D354"/>
    <w:rsid w:val="282CFCFE"/>
    <w:rsid w:val="28B0515C"/>
    <w:rsid w:val="29DD01A8"/>
    <w:rsid w:val="2B28EB56"/>
    <w:rsid w:val="2F15AD5B"/>
    <w:rsid w:val="2F1E330B"/>
    <w:rsid w:val="309192DF"/>
    <w:rsid w:val="32D1F41E"/>
    <w:rsid w:val="330BD2B4"/>
    <w:rsid w:val="33334A73"/>
    <w:rsid w:val="35C9C4C0"/>
    <w:rsid w:val="36A0A09F"/>
    <w:rsid w:val="3BB49E09"/>
    <w:rsid w:val="3D7D31B1"/>
    <w:rsid w:val="3F263507"/>
    <w:rsid w:val="404580DF"/>
    <w:rsid w:val="412AC6A0"/>
    <w:rsid w:val="429C0F5E"/>
    <w:rsid w:val="4315842A"/>
    <w:rsid w:val="43DDE607"/>
    <w:rsid w:val="44EAC698"/>
    <w:rsid w:val="4681321D"/>
    <w:rsid w:val="474DDE85"/>
    <w:rsid w:val="48C763D0"/>
    <w:rsid w:val="4DF56E3A"/>
    <w:rsid w:val="4E130A56"/>
    <w:rsid w:val="5340B33D"/>
    <w:rsid w:val="547B7032"/>
    <w:rsid w:val="55CC0495"/>
    <w:rsid w:val="5863C4D5"/>
    <w:rsid w:val="58AA4E7F"/>
    <w:rsid w:val="59565D60"/>
    <w:rsid w:val="5B206972"/>
    <w:rsid w:val="5B58AF22"/>
    <w:rsid w:val="5E7B4840"/>
    <w:rsid w:val="5F6DC5B1"/>
    <w:rsid w:val="5F92B364"/>
    <w:rsid w:val="60967602"/>
    <w:rsid w:val="60CFB4E4"/>
    <w:rsid w:val="63107637"/>
    <w:rsid w:val="63B0E240"/>
    <w:rsid w:val="65974508"/>
    <w:rsid w:val="65FB5FF7"/>
    <w:rsid w:val="67C660F0"/>
    <w:rsid w:val="6975ABCF"/>
    <w:rsid w:val="6A5058D4"/>
    <w:rsid w:val="6C4F60FD"/>
    <w:rsid w:val="6C5CD9E5"/>
    <w:rsid w:val="6CB68D89"/>
    <w:rsid w:val="6EAAFE4C"/>
    <w:rsid w:val="751B50F9"/>
    <w:rsid w:val="75461D30"/>
    <w:rsid w:val="7668DA7E"/>
    <w:rsid w:val="775CA89C"/>
    <w:rsid w:val="77F9BA48"/>
    <w:rsid w:val="79261B28"/>
    <w:rsid w:val="7AE66F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948982"/>
  <w15:chartTrackingRefBased/>
  <w15:docId w15:val="{12143D47-5715-4F3B-B248-5C03587EB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G Times" w:hAnsi="CG Times"/>
      <w:snapToGrid w:val="0"/>
      <w:sz w:val="24"/>
    </w:rPr>
  </w:style>
  <w:style w:type="paragraph" w:styleId="Heading1">
    <w:name w:val="heading 1"/>
    <w:basedOn w:val="Normal"/>
    <w:next w:val="Normal"/>
    <w:qFormat/>
    <w:pPr>
      <w:keepNext/>
      <w:tabs>
        <w:tab w:val="center" w:pos="4680"/>
      </w:tabs>
      <w:jc w:val="center"/>
      <w:outlineLvl w:val="0"/>
    </w:pPr>
    <w:rPr>
      <w:b/>
      <w:sz w:val="28"/>
    </w:rPr>
  </w:style>
  <w:style w:type="paragraph" w:styleId="Heading2">
    <w:name w:val="heading 2"/>
    <w:basedOn w:val="Normal"/>
    <w:next w:val="Normal"/>
    <w:qFormat/>
    <w:rsid w:val="002B1C3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B1C34"/>
    <w:pPr>
      <w:keepNext/>
      <w:spacing w:before="240" w:after="60"/>
      <w:outlineLvl w:val="2"/>
    </w:pPr>
    <w:rPr>
      <w:rFonts w:ascii="Arial" w:hAnsi="Arial" w:cs="Arial"/>
      <w:b/>
      <w:bCs/>
      <w:sz w:val="26"/>
      <w:szCs w:val="26"/>
    </w:rPr>
  </w:style>
  <w:style w:type="paragraph" w:styleId="Heading4">
    <w:name w:val="heading 4"/>
    <w:basedOn w:val="Normal"/>
    <w:next w:val="Normal"/>
    <w:qFormat/>
    <w:rsid w:val="003A272B"/>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2B1C3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Preformatted">
    <w:name w:val="Preformatted"/>
    <w:basedOn w:val="Normal"/>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BodyTextIndent">
    <w:name w:val="Body Text Indent"/>
    <w:basedOn w:val="Normal"/>
    <w:pPr>
      <w:widowControl/>
      <w:ind w:left="720"/>
    </w:pPr>
    <w:rPr>
      <w:rFonts w:ascii="Times New Roman" w:hAnsi="Times New Roman"/>
      <w:snapToGrid/>
    </w:rPr>
  </w:style>
  <w:style w:type="paragraph" w:styleId="BodyTextIndent3">
    <w:name w:val="Body Text Indent 3"/>
    <w:basedOn w:val="Normal"/>
    <w:pPr>
      <w:spacing w:after="120"/>
      <w:ind w:left="360"/>
    </w:pPr>
    <w:rPr>
      <w:sz w:val="16"/>
      <w:szCs w:val="16"/>
    </w:rPr>
  </w:style>
  <w:style w:type="paragraph" w:styleId="List2">
    <w:name w:val="List 2"/>
    <w:basedOn w:val="Normal"/>
    <w:pPr>
      <w:ind w:left="720" w:hanging="360"/>
    </w:pPr>
    <w:rPr>
      <w:rFonts w:ascii="Courier" w:hAnsi="Courier"/>
    </w:rPr>
  </w:style>
  <w:style w:type="paragraph" w:styleId="BodyText">
    <w:name w:val="Body Text"/>
    <w:basedOn w:val="Normal"/>
    <w:pPr>
      <w:spacing w:after="120"/>
    </w:pPr>
  </w:style>
  <w:style w:type="paragraph" w:styleId="List">
    <w:name w:val="List"/>
    <w:basedOn w:val="Normal"/>
    <w:pPr>
      <w:ind w:left="360" w:hanging="360"/>
    </w:pPr>
    <w:rPr>
      <w:rFonts w:ascii="Courier" w:hAnsi="Courier"/>
    </w:rPr>
  </w:style>
  <w:style w:type="paragraph" w:customStyle="1" w:styleId="para-sub">
    <w:name w:val="para - sub"/>
    <w:basedOn w:val="Normal"/>
    <w:pPr>
      <w:keepLines/>
      <w:widowControl/>
      <w:tabs>
        <w:tab w:val="left" w:pos="2700"/>
      </w:tabs>
      <w:spacing w:after="120"/>
      <w:jc w:val="both"/>
    </w:pPr>
    <w:rPr>
      <w:rFonts w:ascii="Arial" w:hAnsi="Arial"/>
      <w:snapToGrid/>
      <w:sz w:val="17"/>
    </w:rPr>
  </w:style>
  <w:style w:type="paragraph" w:styleId="BodyTextIndent2">
    <w:name w:val="Body Text Indent 2"/>
    <w:basedOn w:val="Normal"/>
    <w:pPr>
      <w:ind w:left="720" w:hanging="720"/>
    </w:pPr>
    <w:rPr>
      <w:rFonts w:ascii="Arial Narrow" w:hAnsi="Arial Narrow"/>
    </w:rPr>
  </w:style>
  <w:style w:type="paragraph" w:styleId="Title">
    <w:name w:val="Title"/>
    <w:basedOn w:val="Normal"/>
    <w:qFormat/>
    <w:rsid w:val="002B1C34"/>
    <w:pPr>
      <w:widowControl/>
      <w:jc w:val="center"/>
    </w:pPr>
    <w:rPr>
      <w:rFonts w:ascii="Times New Roman" w:hAnsi="Times New Roman"/>
      <w:b/>
      <w:bCs/>
      <w:snapToGrid/>
      <w:szCs w:val="24"/>
    </w:rPr>
  </w:style>
  <w:style w:type="paragraph" w:customStyle="1" w:styleId="ReferenceLine">
    <w:name w:val="Reference Line"/>
    <w:basedOn w:val="BodyText"/>
    <w:rsid w:val="0081355C"/>
    <w:pPr>
      <w:widowControl/>
      <w:tabs>
        <w:tab w:val="left" w:pos="0"/>
      </w:tabs>
      <w:spacing w:after="0" w:line="360" w:lineRule="auto"/>
      <w:jc w:val="both"/>
    </w:pPr>
  </w:style>
  <w:style w:type="paragraph" w:customStyle="1" w:styleId="Char">
    <w:name w:val="Char"/>
    <w:basedOn w:val="Normal"/>
    <w:rsid w:val="0081355C"/>
    <w:pPr>
      <w:widowControl/>
      <w:spacing w:after="160" w:line="240" w:lineRule="exact"/>
    </w:pPr>
    <w:rPr>
      <w:rFonts w:ascii="Times New Roman" w:hAnsi="Times New Roman"/>
      <w:snapToGrid/>
      <w:sz w:val="20"/>
    </w:rPr>
  </w:style>
  <w:style w:type="paragraph" w:styleId="ListParagraph">
    <w:name w:val="List Paragraph"/>
    <w:basedOn w:val="Normal"/>
    <w:uiPriority w:val="34"/>
    <w:qFormat/>
    <w:rsid w:val="00985FAC"/>
    <w:pPr>
      <w:ind w:left="720"/>
      <w:contextualSpacing/>
    </w:pPr>
    <w:rPr>
      <w:rFonts w:ascii="Times New Roman" w:hAnsi="Times New Roman"/>
      <w:snapToGrid/>
      <w:sz w:val="20"/>
    </w:rPr>
  </w:style>
  <w:style w:type="character" w:styleId="PlaceholderText">
    <w:name w:val="Placeholder Text"/>
    <w:uiPriority w:val="99"/>
    <w:semiHidden/>
    <w:rsid w:val="00AF5EA2"/>
    <w:rPr>
      <w:color w:val="808080"/>
    </w:rPr>
  </w:style>
  <w:style w:type="character" w:customStyle="1" w:styleId="Style2">
    <w:name w:val="Style2"/>
    <w:rsid w:val="00AF5EA2"/>
    <w:rPr>
      <w:b/>
    </w:rPr>
  </w:style>
  <w:style w:type="character" w:customStyle="1" w:styleId="Style9">
    <w:name w:val="Style9"/>
    <w:rsid w:val="00AF5EA2"/>
    <w:rPr>
      <w:rFonts w:ascii="Times New Roman" w:hAnsi="Times New Roman"/>
      <w:sz w:val="22"/>
    </w:rPr>
  </w:style>
  <w:style w:type="character" w:customStyle="1" w:styleId="Style21">
    <w:name w:val="Style21"/>
    <w:uiPriority w:val="1"/>
    <w:rsid w:val="00AF5EA2"/>
    <w:rPr>
      <w:rFonts w:ascii="Times New Roman" w:hAnsi="Times New Roman"/>
      <w:b w:val="0"/>
      <w:sz w:val="22"/>
    </w:rPr>
  </w:style>
  <w:style w:type="character" w:customStyle="1" w:styleId="FooterChar">
    <w:name w:val="Footer Char"/>
    <w:link w:val="Footer"/>
    <w:rsid w:val="00967F70"/>
    <w:rPr>
      <w:rFonts w:ascii="CG Times" w:hAnsi="CG Times"/>
      <w:snapToGrid w:val="0"/>
      <w:sz w:val="24"/>
    </w:rPr>
  </w:style>
  <w:style w:type="paragraph" w:styleId="Revision">
    <w:name w:val="Revision"/>
    <w:hidden/>
    <w:uiPriority w:val="99"/>
    <w:semiHidden/>
    <w:rsid w:val="00A36D5D"/>
    <w:rPr>
      <w:rFonts w:ascii="CG Times" w:hAnsi="CG Times"/>
      <w:snapToGrid w:val="0"/>
      <w:sz w:val="24"/>
    </w:rPr>
  </w:style>
  <w:style w:type="character" w:styleId="Hyperlink">
    <w:name w:val="Hyperlink"/>
    <w:basedOn w:val="DefaultParagraphFont"/>
    <w:rsid w:val="003710A8"/>
    <w:rPr>
      <w:color w:val="0563C1" w:themeColor="hyperlink"/>
      <w:u w:val="single"/>
    </w:rPr>
  </w:style>
  <w:style w:type="character" w:styleId="UnresolvedMention">
    <w:name w:val="Unresolved Mention"/>
    <w:basedOn w:val="DefaultParagraphFont"/>
    <w:uiPriority w:val="99"/>
    <w:semiHidden/>
    <w:unhideWhenUsed/>
    <w:rsid w:val="00371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05909">
      <w:bodyDiv w:val="1"/>
      <w:marLeft w:val="0"/>
      <w:marRight w:val="0"/>
      <w:marTop w:val="0"/>
      <w:marBottom w:val="0"/>
      <w:divBdr>
        <w:top w:val="none" w:sz="0" w:space="0" w:color="auto"/>
        <w:left w:val="none" w:sz="0" w:space="0" w:color="auto"/>
        <w:bottom w:val="none" w:sz="0" w:space="0" w:color="auto"/>
        <w:right w:val="none" w:sz="0" w:space="0" w:color="auto"/>
      </w:divBdr>
    </w:div>
    <w:div w:id="587544971">
      <w:bodyDiv w:val="1"/>
      <w:marLeft w:val="0"/>
      <w:marRight w:val="0"/>
      <w:marTop w:val="0"/>
      <w:marBottom w:val="0"/>
      <w:divBdr>
        <w:top w:val="none" w:sz="0" w:space="0" w:color="auto"/>
        <w:left w:val="none" w:sz="0" w:space="0" w:color="auto"/>
        <w:bottom w:val="none" w:sz="0" w:space="0" w:color="auto"/>
        <w:right w:val="none" w:sz="0" w:space="0" w:color="auto"/>
      </w:divBdr>
    </w:div>
    <w:div w:id="848638064">
      <w:bodyDiv w:val="1"/>
      <w:marLeft w:val="0"/>
      <w:marRight w:val="0"/>
      <w:marTop w:val="0"/>
      <w:marBottom w:val="0"/>
      <w:divBdr>
        <w:top w:val="none" w:sz="0" w:space="0" w:color="auto"/>
        <w:left w:val="none" w:sz="0" w:space="0" w:color="auto"/>
        <w:bottom w:val="none" w:sz="0" w:space="0" w:color="auto"/>
        <w:right w:val="none" w:sz="0" w:space="0" w:color="auto"/>
      </w:divBdr>
    </w:div>
    <w:div w:id="95251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Fontanez\OneDrive%20-%20Decades%20Construction%20Group\work%20order%20template%201%20libertylines%20sealcoat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14975365D4AC42BFB5810AE2B4BAFE" ma:contentTypeVersion="9" ma:contentTypeDescription="Create a new document." ma:contentTypeScope="" ma:versionID="ac3fe169a72fc4fa1c14d34889c3584b">
  <xsd:schema xmlns:xsd="http://www.w3.org/2001/XMLSchema" xmlns:xs="http://www.w3.org/2001/XMLSchema" xmlns:p="http://schemas.microsoft.com/office/2006/metadata/properties" xmlns:ns2="48e18e02-b7b7-449e-90f6-b1bad9dd664a" xmlns:ns3="e0dece50-0676-47bc-8af3-2f81283e5a02" targetNamespace="http://schemas.microsoft.com/office/2006/metadata/properties" ma:root="true" ma:fieldsID="14c003f5ef1aad85410713654da9e318" ns2:_="" ns3:_="">
    <xsd:import namespace="48e18e02-b7b7-449e-90f6-b1bad9dd664a"/>
    <xsd:import namespace="e0dece50-0676-47bc-8af3-2f81283e5a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e18e02-b7b7-449e-90f6-b1bad9dd6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ece50-0676-47bc-8af3-2f81283e5a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3a48c7-5121-420e-9f9c-3bb926ce1a2e}" ma:internalName="TaxCatchAll" ma:showField="CatchAllData" ma:web="e0dece50-0676-47bc-8af3-2f81283e5a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8e18e02-b7b7-449e-90f6-b1bad9dd664a">
      <Terms xmlns="http://schemas.microsoft.com/office/infopath/2007/PartnerControls"/>
    </lcf76f155ced4ddcb4097134ff3c332f>
    <TaxCatchAll xmlns="e0dece50-0676-47bc-8af3-2f81283e5a0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E602CA-A2CA-48A0-93A1-75A2AA756295}">
  <ds:schemaRefs>
    <ds:schemaRef ds:uri="http://schemas.openxmlformats.org/officeDocument/2006/bibliography"/>
  </ds:schemaRefs>
</ds:datastoreItem>
</file>

<file path=customXml/itemProps2.xml><?xml version="1.0" encoding="utf-8"?>
<ds:datastoreItem xmlns:ds="http://schemas.openxmlformats.org/officeDocument/2006/customXml" ds:itemID="{029CA5D9-F542-4C7A-8A0B-DAEE75C1E8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e18e02-b7b7-449e-90f6-b1bad9dd664a"/>
    <ds:schemaRef ds:uri="e0dece50-0676-47bc-8af3-2f81283e5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4B2650-6537-45E9-BE34-7B532FD24E20}">
  <ds:schemaRefs>
    <ds:schemaRef ds:uri="http://schemas.microsoft.com/office/2006/metadata/properties"/>
    <ds:schemaRef ds:uri="http://schemas.microsoft.com/office/infopath/2007/PartnerControls"/>
    <ds:schemaRef ds:uri="48e18e02-b7b7-449e-90f6-b1bad9dd664a"/>
    <ds:schemaRef ds:uri="e0dece50-0676-47bc-8af3-2f81283e5a02"/>
  </ds:schemaRefs>
</ds:datastoreItem>
</file>

<file path=customXml/itemProps4.xml><?xml version="1.0" encoding="utf-8"?>
<ds:datastoreItem xmlns:ds="http://schemas.openxmlformats.org/officeDocument/2006/customXml" ds:itemID="{2CF1B6D6-22A6-4AE5-A5F3-C06C3721E1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work order template 1 libertylines sealcoating.dotx</Template>
  <TotalTime>0</TotalTime>
  <Pages>3</Pages>
  <Words>583</Words>
  <Characters>3328</Characters>
  <Application>Microsoft Office Word</Application>
  <DocSecurity>0</DocSecurity>
  <Lines>27</Lines>
  <Paragraphs>7</Paragraphs>
  <ScaleCrop>false</ScaleCrop>
  <Company>JH</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TERMS AND CONDITIONS</dc:title>
  <dc:subject/>
  <dc:creator>Rob Fontanez</dc:creator>
  <cp:keywords/>
  <cp:lastModifiedBy>Joseph Cameron</cp:lastModifiedBy>
  <cp:revision>3</cp:revision>
  <cp:lastPrinted>2024-02-29T21:42:00Z</cp:lastPrinted>
  <dcterms:created xsi:type="dcterms:W3CDTF">2026-04-14T02:25:00Z</dcterms:created>
  <dcterms:modified xsi:type="dcterms:W3CDTF">2026-04-14T02:28:00Z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0x010100C614975365D4AC42BFB5810AE2B4BAFE</vt:lpwstr>
  </property>
  <property fmtid="{D5CDD505-2E9C-101B-9397-08002B2CF9AE}" pid="3" name="MediaServiceImageTags">
    <vt:lpwstr/>
  </property>
</Properties>
</file>