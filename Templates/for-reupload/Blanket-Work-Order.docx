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3047" w14:textId="77777777" w:rsidR="00985FAC" w:rsidRPr="0057723E" w:rsidRDefault="00AE09EE" w:rsidP="001876C2">
      <w:pPr>
        <w:jc w:val="right"/>
        <w:rPr>
          <w:rFonts w:ascii="Times New Roman" w:hAnsi="Times New Roman"/>
          <w:b/>
          <w:bCs/>
          <w:sz w:val="28"/>
          <w:szCs w:val="28"/>
        </w:rPr>
      </w:pPr>
      <w:r w:rsidRPr="00B57D6D">
        <w:rPr>
          <w:rFonts w:ascii="Times New Roman" w:hAnsi="Times New Roman"/>
          <w:b/>
          <w:bCs/>
          <w:sz w:val="28"/>
          <w:szCs w:val="28"/>
        </w:rPr>
        <w:t>Blanket Work Order</w:t>
      </w:r>
      <w:r w:rsidR="00F52920">
        <w:rPr>
          <w:rFonts w:ascii="Times New Roman" w:hAnsi="Times New Roman"/>
          <w:b/>
          <w:bCs/>
          <w:sz w:val="28"/>
          <w:szCs w:val="28"/>
        </w:rPr>
        <w:t xml:space="preserve"> </w:t>
      </w:r>
      <w:r w:rsidRPr="00B15603">
        <w:rPr>
          <w:rFonts w:ascii="Times New Roman" w:hAnsi="Times New Roman"/>
          <w:b/>
          <w:bCs/>
          <w:sz w:val="28"/>
          <w:szCs w:val="28"/>
        </w:rPr>
        <w:t>#</w:t>
      </w:r>
      <w:r w:rsidR="00FB131C">
        <w:rPr>
          <w:rFonts w:ascii="Times New Roman" w:hAnsi="Times New Roman"/>
          <w:b/>
          <w:bCs/>
          <w:sz w:val="28"/>
          <w:szCs w:val="28"/>
        </w:rPr>
        <w:t xml:space="preserve"> </w:t>
      </w:r>
      <w:r w:rsidR="00FB131C" w:rsidRPr="00FB131C">
        <w:rPr>
          <w:rFonts w:ascii="Times New Roman" w:hAnsi="Times New Roman"/>
          <w:b/>
          <w:bCs/>
          <w:sz w:val="28"/>
          <w:szCs w:val="28"/>
          <w:highlight w:val="yellow"/>
        </w:rPr>
        <w:t>_________</w:t>
      </w:r>
      <w:r w:rsidR="00F52920">
        <w:rPr>
          <w:rFonts w:ascii="Times New Roman" w:hAnsi="Times New Roman"/>
          <w:b/>
          <w:bCs/>
          <w:sz w:val="28"/>
          <w:szCs w:val="28"/>
        </w:rPr>
        <w:t xml:space="preserve"> </w:t>
      </w:r>
      <w:r w:rsidR="00B57D6D">
        <w:rPr>
          <w:rFonts w:ascii="Times New Roman" w:hAnsi="Times New Roman"/>
          <w:b/>
          <w:bCs/>
          <w:sz w:val="28"/>
          <w:szCs w:val="28"/>
        </w:rPr>
        <w:t xml:space="preserve"> </w:t>
      </w:r>
    </w:p>
    <w:p w14:paraId="3AC510B3" w14:textId="77777777" w:rsidR="002B1C34" w:rsidRPr="00967F70" w:rsidRDefault="002B1C34" w:rsidP="002B1C34">
      <w:pPr>
        <w:jc w:val="center"/>
        <w:rPr>
          <w:rFonts w:ascii="Times New Roman" w:hAnsi="Times New Roman"/>
          <w:b/>
          <w:sz w:val="22"/>
          <w:szCs w:val="22"/>
        </w:rPr>
      </w:pPr>
      <w:r w:rsidRPr="00967F70">
        <w:rPr>
          <w:rFonts w:ascii="Times New Roman" w:hAnsi="Times New Roman"/>
          <w:b/>
          <w:sz w:val="22"/>
          <w:szCs w:val="22"/>
        </w:rPr>
        <w:t xml:space="preserve">EXHIBIT </w:t>
      </w:r>
      <w:r w:rsidR="00D427F3" w:rsidRPr="00967F70">
        <w:rPr>
          <w:rFonts w:ascii="Times New Roman" w:hAnsi="Times New Roman"/>
          <w:b/>
          <w:sz w:val="22"/>
          <w:szCs w:val="22"/>
        </w:rPr>
        <w:t>A</w:t>
      </w:r>
    </w:p>
    <w:p w14:paraId="351E7513" w14:textId="77777777"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6C7E2FC5" w14:textId="77777777" w:rsidR="00EC3B99" w:rsidRPr="00EC3B99" w:rsidRDefault="00EC3B99" w:rsidP="00EC3B99">
      <w:pPr>
        <w:jc w:val="center"/>
        <w:rPr>
          <w:rFonts w:ascii="Times New Roman" w:hAnsi="Times New Roman"/>
          <w:b/>
          <w:sz w:val="22"/>
          <w:szCs w:val="22"/>
        </w:rPr>
      </w:pPr>
    </w:p>
    <w:p w14:paraId="3FFB788D" w14:textId="77777777" w:rsidR="00EC3B99" w:rsidRPr="00EC3B99" w:rsidRDefault="00C56E72" w:rsidP="3EB14C44">
      <w:pPr>
        <w:rPr>
          <w:rFonts w:ascii="Times New Roman" w:hAnsi="Times New Roman"/>
          <w:sz w:val="22"/>
          <w:szCs w:val="22"/>
        </w:rPr>
      </w:pPr>
      <w:r w:rsidRPr="6B0D00BC">
        <w:rPr>
          <w:rFonts w:ascii="Times New Roman" w:hAnsi="Times New Roman"/>
          <w:sz w:val="22"/>
          <w:szCs w:val="22"/>
        </w:rPr>
        <w:t xml:space="preserve">             </w:t>
      </w:r>
      <w:r w:rsidR="00EC3B99" w:rsidRPr="6B0D00BC">
        <w:rPr>
          <w:rFonts w:ascii="Times New Roman" w:hAnsi="Times New Roman"/>
          <w:sz w:val="22"/>
          <w:szCs w:val="22"/>
        </w:rPr>
        <w:t xml:space="preserve">This </w:t>
      </w:r>
      <w:r w:rsidRPr="6B0D00BC">
        <w:rPr>
          <w:rFonts w:ascii="Times New Roman" w:hAnsi="Times New Roman"/>
          <w:sz w:val="22"/>
          <w:szCs w:val="22"/>
        </w:rPr>
        <w:t xml:space="preserve">work order (“Work order”) dated </w:t>
      </w:r>
      <w:r w:rsidR="00570E84" w:rsidRPr="00570E84">
        <w:rPr>
          <w:rFonts w:ascii="Times New Roman" w:hAnsi="Times New Roman"/>
          <w:b/>
          <w:bCs/>
          <w:sz w:val="22"/>
          <w:szCs w:val="22"/>
          <w:highlight w:val="yellow"/>
        </w:rPr>
        <w:t>Today’s Date</w:t>
      </w:r>
      <w:r w:rsidR="00BE1AF1" w:rsidRPr="6B0D00BC">
        <w:rPr>
          <w:rFonts w:ascii="Times New Roman" w:hAnsi="Times New Roman"/>
          <w:sz w:val="22"/>
          <w:szCs w:val="22"/>
        </w:rPr>
        <w:t>,</w:t>
      </w:r>
      <w:r w:rsidRPr="6B0D00BC">
        <w:rPr>
          <w:rFonts w:ascii="Times New Roman" w:hAnsi="Times New Roman"/>
          <w:sz w:val="22"/>
          <w:szCs w:val="22"/>
        </w:rPr>
        <w:t xml:space="preserve"> supplements the Master Facility Services Contract between the below listed Contractor and Bancroft, A New Jersey Nonprofit Corporation (“Owner”) dated </w:t>
      </w:r>
      <w:r w:rsidR="26BFDEAB" w:rsidRPr="6B0D00BC">
        <w:rPr>
          <w:rFonts w:ascii="Times New Roman" w:hAnsi="Times New Roman"/>
          <w:b/>
          <w:bCs/>
          <w:sz w:val="22"/>
          <w:szCs w:val="22"/>
          <w:highlight w:val="yellow"/>
        </w:rPr>
        <w:t>M</w:t>
      </w:r>
      <w:r w:rsidR="57EE52E6" w:rsidRPr="6B0D00BC">
        <w:rPr>
          <w:rFonts w:ascii="Times New Roman" w:hAnsi="Times New Roman"/>
          <w:b/>
          <w:bCs/>
          <w:sz w:val="22"/>
          <w:szCs w:val="22"/>
          <w:highlight w:val="yellow"/>
        </w:rPr>
        <w:t xml:space="preserve">SA </w:t>
      </w:r>
      <w:r w:rsidR="7552526F" w:rsidRPr="6B0D00BC">
        <w:rPr>
          <w:rFonts w:ascii="Times New Roman" w:hAnsi="Times New Roman"/>
          <w:b/>
          <w:bCs/>
          <w:sz w:val="22"/>
          <w:szCs w:val="22"/>
          <w:highlight w:val="yellow"/>
        </w:rPr>
        <w:t>D</w:t>
      </w:r>
      <w:r w:rsidR="00570E84" w:rsidRPr="00570E84">
        <w:rPr>
          <w:rFonts w:ascii="Times New Roman" w:hAnsi="Times New Roman"/>
          <w:b/>
          <w:bCs/>
          <w:sz w:val="22"/>
          <w:szCs w:val="22"/>
          <w:highlight w:val="yellow"/>
        </w:rPr>
        <w:t>ate</w:t>
      </w:r>
      <w:r w:rsidRPr="6B0D00BC">
        <w:rPr>
          <w:rFonts w:ascii="Times New Roman" w:hAnsi="Times New Roman"/>
          <w:sz w:val="22"/>
          <w:szCs w:val="22"/>
        </w:rPr>
        <w:t xml:space="preserve"> (the </w:t>
      </w:r>
      <w:r w:rsidR="00BE1AF1" w:rsidRPr="6B0D00BC">
        <w:rPr>
          <w:rFonts w:ascii="Times New Roman" w:hAnsi="Times New Roman"/>
          <w:sz w:val="22"/>
          <w:szCs w:val="22"/>
        </w:rPr>
        <w:t>“Contract</w:t>
      </w:r>
      <w:r w:rsidRPr="6B0D00BC">
        <w:rPr>
          <w:rFonts w:ascii="Times New Roman" w:hAnsi="Times New Roman"/>
          <w:sz w:val="22"/>
          <w:szCs w:val="22"/>
        </w:rPr>
        <w:t>”</w:t>
      </w:r>
      <w:r w:rsidR="00C83DFD" w:rsidRPr="6B0D00BC">
        <w:rPr>
          <w:rFonts w:ascii="Times New Roman" w:hAnsi="Times New Roman"/>
          <w:sz w:val="22"/>
          <w:szCs w:val="22"/>
        </w:rPr>
        <w:t>)</w:t>
      </w:r>
      <w:r w:rsidRPr="6B0D00BC">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w:t>
      </w:r>
      <w:r w:rsidR="00DE317D" w:rsidRPr="6B0D00BC">
        <w:rPr>
          <w:rFonts w:ascii="Times New Roman" w:hAnsi="Times New Roman"/>
          <w:sz w:val="22"/>
          <w:szCs w:val="22"/>
        </w:rPr>
        <w:t>hereby</w:t>
      </w:r>
      <w:r w:rsidRPr="6B0D00BC">
        <w:rPr>
          <w:rFonts w:ascii="Times New Roman" w:hAnsi="Times New Roman"/>
          <w:sz w:val="22"/>
          <w:szCs w:val="22"/>
        </w:rPr>
        <w:t xml:space="preserve"> agree as follows:</w:t>
      </w:r>
    </w:p>
    <w:p w14:paraId="2D4C86ED" w14:textId="77777777" w:rsidR="6B0D00BC" w:rsidRDefault="6B0D00BC" w:rsidP="6B0D00BC">
      <w:pPr>
        <w:rPr>
          <w:rFonts w:ascii="Times New Roman" w:hAnsi="Times New Roman"/>
          <w:sz w:val="22"/>
          <w:szCs w:val="22"/>
        </w:rPr>
      </w:pPr>
    </w:p>
    <w:p w14:paraId="6BE0F36F" w14:textId="77777777" w:rsidR="008A7810" w:rsidRDefault="008A7810" w:rsidP="3084CFE9">
      <w:pPr>
        <w:ind w:firstLine="720"/>
        <w:jc w:val="both"/>
        <w:rPr>
          <w:rFonts w:ascii="Times New Roman" w:hAnsi="Times New Roman"/>
          <w:b/>
          <w:bCs/>
          <w:sz w:val="22"/>
          <w:szCs w:val="22"/>
        </w:rPr>
      </w:pPr>
      <w:r w:rsidRPr="3084CFE9">
        <w:rPr>
          <w:rFonts w:ascii="Times New Roman" w:hAnsi="Times New Roman"/>
          <w:b/>
          <w:bCs/>
          <w:sz w:val="22"/>
          <w:szCs w:val="22"/>
        </w:rPr>
        <w:t>Contractor:</w:t>
      </w:r>
    </w:p>
    <w:p w14:paraId="2FE7D226" w14:textId="77777777" w:rsidR="12D888DD" w:rsidRDefault="12D888DD" w:rsidP="4D0AB694">
      <w:pPr>
        <w:spacing w:line="259" w:lineRule="auto"/>
        <w:jc w:val="both"/>
        <w:rPr>
          <w:rFonts w:ascii="Times New Roman" w:hAnsi="Times New Roman"/>
          <w:b/>
          <w:bCs/>
          <w:sz w:val="22"/>
          <w:szCs w:val="22"/>
          <w:highlight w:val="yellow"/>
        </w:rPr>
      </w:pPr>
      <w:r w:rsidRPr="4D0AB694">
        <w:rPr>
          <w:rFonts w:ascii="Times New Roman" w:hAnsi="Times New Roman"/>
          <w:b/>
          <w:bCs/>
          <w:sz w:val="22"/>
          <w:szCs w:val="22"/>
        </w:rPr>
        <w:t xml:space="preserve">           </w:t>
      </w:r>
      <w:r w:rsidR="15E49DBF" w:rsidRPr="4D0AB694">
        <w:rPr>
          <w:rFonts w:ascii="Times New Roman" w:hAnsi="Times New Roman"/>
          <w:b/>
          <w:bCs/>
          <w:sz w:val="22"/>
          <w:szCs w:val="22"/>
        </w:rPr>
        <w:t xml:space="preserve">  </w:t>
      </w:r>
      <w:r w:rsidR="0CBC899A" w:rsidRPr="4D0AB694">
        <w:rPr>
          <w:rFonts w:ascii="Times New Roman" w:hAnsi="Times New Roman"/>
          <w:b/>
          <w:bCs/>
          <w:sz w:val="22"/>
          <w:szCs w:val="22"/>
          <w:highlight w:val="yellow"/>
        </w:rPr>
        <w:t>VENDOR NAME</w:t>
      </w:r>
      <w:r w:rsidR="00166B2F">
        <w:rPr>
          <w:rFonts w:ascii="Times New Roman" w:hAnsi="Times New Roman"/>
          <w:b/>
          <w:bCs/>
          <w:sz w:val="22"/>
          <w:szCs w:val="22"/>
        </w:rPr>
        <w:t xml:space="preserve"> </w:t>
      </w:r>
    </w:p>
    <w:p w14:paraId="6B75DA23" w14:textId="77777777" w:rsidR="15E49DBF" w:rsidRPr="00DE317D" w:rsidRDefault="0CBC899A" w:rsidP="3084CFE9">
      <w:pPr>
        <w:spacing w:line="259" w:lineRule="auto"/>
        <w:ind w:firstLine="720"/>
        <w:jc w:val="both"/>
        <w:rPr>
          <w:rFonts w:ascii="Times New Roman" w:hAnsi="Times New Roman"/>
          <w:b/>
          <w:bCs/>
          <w:sz w:val="22"/>
          <w:szCs w:val="22"/>
          <w:highlight w:val="yellow"/>
        </w:rPr>
      </w:pPr>
      <w:r w:rsidRPr="4D0AB694">
        <w:rPr>
          <w:rFonts w:ascii="Times New Roman" w:hAnsi="Times New Roman"/>
          <w:b/>
          <w:bCs/>
          <w:sz w:val="22"/>
          <w:szCs w:val="22"/>
          <w:highlight w:val="yellow"/>
        </w:rPr>
        <w:t xml:space="preserve">Vendor </w:t>
      </w:r>
      <w:r w:rsidR="12F3D956" w:rsidRPr="4D0AB694">
        <w:rPr>
          <w:rFonts w:ascii="Times New Roman" w:hAnsi="Times New Roman"/>
          <w:b/>
          <w:bCs/>
          <w:sz w:val="22"/>
          <w:szCs w:val="22"/>
          <w:highlight w:val="yellow"/>
        </w:rPr>
        <w:t xml:space="preserve">Street </w:t>
      </w:r>
      <w:r w:rsidRPr="4D0AB694">
        <w:rPr>
          <w:rFonts w:ascii="Times New Roman" w:hAnsi="Times New Roman"/>
          <w:b/>
          <w:bCs/>
          <w:sz w:val="22"/>
          <w:szCs w:val="22"/>
          <w:highlight w:val="yellow"/>
        </w:rPr>
        <w:t>Address</w:t>
      </w:r>
    </w:p>
    <w:p w14:paraId="233E64DB" w14:textId="77777777" w:rsidR="15E49DBF" w:rsidRDefault="15E49DBF" w:rsidP="00BB7BD4">
      <w:pPr>
        <w:spacing w:line="259" w:lineRule="auto"/>
        <w:ind w:firstLine="720"/>
        <w:jc w:val="both"/>
        <w:rPr>
          <w:rFonts w:ascii="Times New Roman" w:hAnsi="Times New Roman"/>
          <w:b/>
          <w:bCs/>
          <w:sz w:val="22"/>
          <w:szCs w:val="22"/>
        </w:rPr>
      </w:pPr>
      <w:r w:rsidRPr="000D21A1">
        <w:rPr>
          <w:rFonts w:ascii="Times New Roman" w:hAnsi="Times New Roman"/>
          <w:b/>
          <w:bCs/>
          <w:sz w:val="22"/>
          <w:szCs w:val="22"/>
          <w:highlight w:val="yellow"/>
        </w:rPr>
        <w:t>C</w:t>
      </w:r>
      <w:r w:rsidR="14BE0AC1" w:rsidRPr="000D21A1">
        <w:rPr>
          <w:rFonts w:ascii="Times New Roman" w:hAnsi="Times New Roman"/>
          <w:b/>
          <w:bCs/>
          <w:sz w:val="22"/>
          <w:szCs w:val="22"/>
          <w:highlight w:val="yellow"/>
        </w:rPr>
        <w:t>ity, State</w:t>
      </w:r>
      <w:r w:rsidR="5EAC0AEA" w:rsidRPr="000D21A1">
        <w:rPr>
          <w:rFonts w:ascii="Times New Roman" w:hAnsi="Times New Roman"/>
          <w:b/>
          <w:bCs/>
          <w:sz w:val="22"/>
          <w:szCs w:val="22"/>
          <w:highlight w:val="yellow"/>
        </w:rPr>
        <w:t>,</w:t>
      </w:r>
      <w:r w:rsidR="14BE0AC1" w:rsidRPr="000D21A1">
        <w:rPr>
          <w:rFonts w:ascii="Times New Roman" w:hAnsi="Times New Roman"/>
          <w:b/>
          <w:bCs/>
          <w:sz w:val="22"/>
          <w:szCs w:val="22"/>
          <w:highlight w:val="yellow"/>
        </w:rPr>
        <w:t xml:space="preserve"> Zip </w:t>
      </w:r>
      <w:r w:rsidR="14BE0AC1" w:rsidRPr="4D0AB694">
        <w:rPr>
          <w:rFonts w:ascii="Times New Roman" w:hAnsi="Times New Roman"/>
          <w:b/>
          <w:bCs/>
          <w:sz w:val="22"/>
          <w:szCs w:val="22"/>
          <w:highlight w:val="yellow"/>
        </w:rPr>
        <w:t>Code</w:t>
      </w:r>
      <w:r w:rsidRPr="4D0AB694">
        <w:rPr>
          <w:rFonts w:ascii="Times New Roman" w:hAnsi="Times New Roman"/>
          <w:b/>
          <w:bCs/>
          <w:sz w:val="22"/>
          <w:szCs w:val="22"/>
        </w:rPr>
        <w:t xml:space="preserve"> </w:t>
      </w:r>
    </w:p>
    <w:p w14:paraId="2BAFEE04" w14:textId="77777777" w:rsidR="1FBC89AC" w:rsidRDefault="1FBC89AC" w:rsidP="1FBC89AC">
      <w:pPr>
        <w:jc w:val="both"/>
        <w:rPr>
          <w:rFonts w:ascii="Times New Roman" w:hAnsi="Times New Roman"/>
          <w:b/>
          <w:bCs/>
          <w:sz w:val="22"/>
          <w:szCs w:val="22"/>
        </w:rPr>
      </w:pPr>
    </w:p>
    <w:p w14:paraId="174ADBBC" w14:textId="77777777" w:rsidR="008B19DD" w:rsidRPr="00813EAF" w:rsidRDefault="00C04CF8" w:rsidP="006251D9">
      <w:pPr>
        <w:pStyle w:val="ListParagraph"/>
        <w:widowControl/>
        <w:numPr>
          <w:ilvl w:val="0"/>
          <w:numId w:val="2"/>
        </w:numPr>
        <w:rPr>
          <w:sz w:val="22"/>
          <w:szCs w:val="22"/>
        </w:rPr>
      </w:pPr>
      <w:r w:rsidRPr="3084CFE9">
        <w:rPr>
          <w:sz w:val="22"/>
          <w:szCs w:val="22"/>
        </w:rPr>
        <w:t xml:space="preserve">Contractor shall provide Owner with the following Work: </w:t>
      </w:r>
    </w:p>
    <w:p w14:paraId="2DDC6B54" w14:textId="77777777" w:rsidR="00B06444" w:rsidRPr="0015386D" w:rsidRDefault="00813EAF" w:rsidP="3084CFE9">
      <w:pPr>
        <w:pStyle w:val="ListParagraph"/>
        <w:widowControl/>
        <w:numPr>
          <w:ilvl w:val="1"/>
          <w:numId w:val="2"/>
        </w:numPr>
        <w:ind w:left="1260"/>
        <w:rPr>
          <w:sz w:val="22"/>
          <w:szCs w:val="22"/>
        </w:rPr>
      </w:pPr>
      <w:r w:rsidRPr="0015386D">
        <w:rPr>
          <w:sz w:val="22"/>
          <w:szCs w:val="22"/>
        </w:rPr>
        <w:t>Scope of work to be determined on an as needed basis and shall not commence without written approval via email including an a</w:t>
      </w:r>
      <w:r w:rsidR="2DD6EE82" w:rsidRPr="0015386D">
        <w:rPr>
          <w:sz w:val="22"/>
          <w:szCs w:val="22"/>
        </w:rPr>
        <w:t>ssigned Cost Center</w:t>
      </w:r>
      <w:r w:rsidR="006848FA" w:rsidRPr="0015386D">
        <w:rPr>
          <w:sz w:val="22"/>
          <w:szCs w:val="22"/>
        </w:rPr>
        <w:t xml:space="preserve">. </w:t>
      </w:r>
      <w:r w:rsidR="77C9EC02" w:rsidRPr="0015386D">
        <w:rPr>
          <w:sz w:val="22"/>
          <w:szCs w:val="22"/>
        </w:rPr>
        <w:t>If further work and parts</w:t>
      </w:r>
      <w:r w:rsidR="04C7178B" w:rsidRPr="0015386D">
        <w:rPr>
          <w:sz w:val="22"/>
          <w:szCs w:val="22"/>
        </w:rPr>
        <w:t>/</w:t>
      </w:r>
      <w:r w:rsidR="77C9EC02" w:rsidRPr="0015386D">
        <w:rPr>
          <w:sz w:val="22"/>
          <w:szCs w:val="22"/>
        </w:rPr>
        <w:t>materials are needed</w:t>
      </w:r>
      <w:r w:rsidR="4921D5AA" w:rsidRPr="0015386D">
        <w:rPr>
          <w:sz w:val="22"/>
          <w:szCs w:val="22"/>
        </w:rPr>
        <w:t xml:space="preserve"> to complete services or correct </w:t>
      </w:r>
      <w:r w:rsidR="0015386D" w:rsidRPr="0015386D">
        <w:rPr>
          <w:sz w:val="22"/>
          <w:szCs w:val="22"/>
        </w:rPr>
        <w:t>issues</w:t>
      </w:r>
      <w:r w:rsidR="77C9EC02" w:rsidRPr="0015386D">
        <w:rPr>
          <w:sz w:val="22"/>
          <w:szCs w:val="22"/>
        </w:rPr>
        <w:t xml:space="preserve">, vendor shall provide in proposal or email </w:t>
      </w:r>
      <w:r w:rsidR="1418F842" w:rsidRPr="0015386D">
        <w:rPr>
          <w:sz w:val="22"/>
          <w:szCs w:val="22"/>
        </w:rPr>
        <w:t>the estimated</w:t>
      </w:r>
      <w:r w:rsidR="77C9EC02" w:rsidRPr="0015386D">
        <w:rPr>
          <w:sz w:val="22"/>
          <w:szCs w:val="22"/>
        </w:rPr>
        <w:t xml:space="preserve"> additional costs</w:t>
      </w:r>
      <w:r w:rsidR="3E338245" w:rsidRPr="0015386D">
        <w:rPr>
          <w:sz w:val="22"/>
          <w:szCs w:val="22"/>
        </w:rPr>
        <w:t xml:space="preserve">, </w:t>
      </w:r>
      <w:r w:rsidR="2D19EC53" w:rsidRPr="0015386D">
        <w:rPr>
          <w:sz w:val="22"/>
          <w:szCs w:val="22"/>
        </w:rPr>
        <w:t xml:space="preserve">to </w:t>
      </w:r>
      <w:r w:rsidR="3E338245" w:rsidRPr="0015386D">
        <w:rPr>
          <w:sz w:val="22"/>
          <w:szCs w:val="22"/>
        </w:rPr>
        <w:t>includ</w:t>
      </w:r>
      <w:r w:rsidR="34686031" w:rsidRPr="0015386D">
        <w:rPr>
          <w:sz w:val="22"/>
          <w:szCs w:val="22"/>
        </w:rPr>
        <w:t>e</w:t>
      </w:r>
      <w:r w:rsidR="3E338245" w:rsidRPr="0015386D">
        <w:rPr>
          <w:sz w:val="22"/>
          <w:szCs w:val="22"/>
        </w:rPr>
        <w:t xml:space="preserve"> parts, material, and labor</w:t>
      </w:r>
      <w:r w:rsidR="7EEFF423" w:rsidRPr="0015386D">
        <w:rPr>
          <w:sz w:val="22"/>
          <w:szCs w:val="22"/>
        </w:rPr>
        <w:t xml:space="preserve"> for approval</w:t>
      </w:r>
      <w:r w:rsidR="77C9EC02" w:rsidRPr="0015386D">
        <w:rPr>
          <w:sz w:val="22"/>
          <w:szCs w:val="22"/>
        </w:rPr>
        <w:t>.</w:t>
      </w:r>
      <w:r w:rsidR="006848FA" w:rsidRPr="0015386D">
        <w:rPr>
          <w:sz w:val="22"/>
          <w:szCs w:val="22"/>
        </w:rPr>
        <w:t xml:space="preserve"> </w:t>
      </w:r>
      <w:r w:rsidR="00ED024F" w:rsidRPr="0015386D">
        <w:rPr>
          <w:sz w:val="22"/>
          <w:szCs w:val="22"/>
        </w:rPr>
        <w:t xml:space="preserve">In the event of work being </w:t>
      </w:r>
      <w:r w:rsidR="00934F11" w:rsidRPr="0015386D">
        <w:rPr>
          <w:sz w:val="22"/>
          <w:szCs w:val="22"/>
        </w:rPr>
        <w:t>needed</w:t>
      </w:r>
      <w:r w:rsidR="00ED024F" w:rsidRPr="0015386D">
        <w:rPr>
          <w:sz w:val="22"/>
          <w:szCs w:val="22"/>
        </w:rPr>
        <w:t xml:space="preserve"> after hours</w:t>
      </w:r>
      <w:r w:rsidR="00934F11" w:rsidRPr="0015386D">
        <w:rPr>
          <w:sz w:val="22"/>
          <w:szCs w:val="22"/>
        </w:rPr>
        <w:t>,</w:t>
      </w:r>
      <w:r w:rsidR="00ED024F" w:rsidRPr="0015386D">
        <w:rPr>
          <w:sz w:val="22"/>
          <w:szCs w:val="22"/>
        </w:rPr>
        <w:t xml:space="preserve"> on weekends</w:t>
      </w:r>
      <w:r w:rsidR="00934F11" w:rsidRPr="0015386D">
        <w:rPr>
          <w:sz w:val="22"/>
          <w:szCs w:val="22"/>
        </w:rPr>
        <w:t xml:space="preserve"> or Holidays</w:t>
      </w:r>
      <w:r w:rsidR="00ED024F" w:rsidRPr="0015386D">
        <w:rPr>
          <w:sz w:val="22"/>
          <w:szCs w:val="22"/>
        </w:rPr>
        <w:t xml:space="preserve">, </w:t>
      </w:r>
      <w:r w:rsidR="00934F11" w:rsidRPr="0015386D">
        <w:rPr>
          <w:sz w:val="22"/>
          <w:szCs w:val="22"/>
        </w:rPr>
        <w:t>proceed on verbal</w:t>
      </w:r>
      <w:r w:rsidR="3B4BA3C5" w:rsidRPr="0015386D">
        <w:rPr>
          <w:sz w:val="22"/>
          <w:szCs w:val="22"/>
        </w:rPr>
        <w:t xml:space="preserve"> approval</w:t>
      </w:r>
      <w:r w:rsidR="0DC21D8C" w:rsidRPr="0015386D">
        <w:rPr>
          <w:sz w:val="22"/>
          <w:szCs w:val="22"/>
        </w:rPr>
        <w:t xml:space="preserve">, </w:t>
      </w:r>
      <w:r w:rsidR="4575E1DF" w:rsidRPr="0015386D">
        <w:rPr>
          <w:sz w:val="22"/>
          <w:szCs w:val="22"/>
        </w:rPr>
        <w:t>with</w:t>
      </w:r>
      <w:r w:rsidR="00934F11" w:rsidRPr="0015386D">
        <w:rPr>
          <w:sz w:val="22"/>
          <w:szCs w:val="22"/>
        </w:rPr>
        <w:t xml:space="preserve"> </w:t>
      </w:r>
      <w:r w:rsidR="00ED024F" w:rsidRPr="0015386D">
        <w:rPr>
          <w:sz w:val="22"/>
          <w:szCs w:val="22"/>
        </w:rPr>
        <w:t>the email authorization</w:t>
      </w:r>
      <w:r w:rsidR="711329CC" w:rsidRPr="0015386D">
        <w:rPr>
          <w:sz w:val="22"/>
          <w:szCs w:val="22"/>
        </w:rPr>
        <w:t xml:space="preserve"> </w:t>
      </w:r>
      <w:r w:rsidR="253301FC" w:rsidRPr="0015386D">
        <w:rPr>
          <w:sz w:val="22"/>
          <w:szCs w:val="22"/>
        </w:rPr>
        <w:t xml:space="preserve">being provided by the Owner </w:t>
      </w:r>
      <w:r w:rsidR="1AC1DB2A" w:rsidRPr="0015386D">
        <w:rPr>
          <w:sz w:val="22"/>
          <w:szCs w:val="22"/>
        </w:rPr>
        <w:t xml:space="preserve">on </w:t>
      </w:r>
      <w:r w:rsidR="253301FC" w:rsidRPr="0015386D">
        <w:rPr>
          <w:sz w:val="22"/>
          <w:szCs w:val="22"/>
        </w:rPr>
        <w:t>the next business day.</w:t>
      </w:r>
    </w:p>
    <w:p w14:paraId="7C0E398C" w14:textId="77777777" w:rsidR="6DDCD0E4" w:rsidRDefault="6DDCD0E4" w:rsidP="4D0AB694">
      <w:pPr>
        <w:pStyle w:val="ListParagraph"/>
        <w:widowControl/>
        <w:ind w:left="2520"/>
        <w:rPr>
          <w:color w:val="FF0000"/>
          <w:sz w:val="22"/>
          <w:szCs w:val="22"/>
        </w:rPr>
      </w:pPr>
    </w:p>
    <w:p w14:paraId="48C2AD5D" w14:textId="77777777" w:rsidR="000179F9" w:rsidRPr="00555EC4" w:rsidRDefault="001E263C" w:rsidP="00555EC4">
      <w:pPr>
        <w:pStyle w:val="ListParagraph"/>
        <w:widowControl/>
        <w:numPr>
          <w:ilvl w:val="0"/>
          <w:numId w:val="3"/>
        </w:numPr>
        <w:tabs>
          <w:tab w:val="left" w:pos="1080"/>
        </w:tabs>
        <w:rPr>
          <w:sz w:val="22"/>
          <w:szCs w:val="22"/>
        </w:rPr>
      </w:pPr>
      <w:r w:rsidRPr="00555EC4">
        <w:rPr>
          <w:sz w:val="22"/>
          <w:szCs w:val="22"/>
        </w:rPr>
        <w:t>Th</w:t>
      </w:r>
      <w:r w:rsidR="00934F11" w:rsidRPr="00555EC4">
        <w:rPr>
          <w:sz w:val="22"/>
          <w:szCs w:val="22"/>
        </w:rPr>
        <w:t>is</w:t>
      </w:r>
      <w:r w:rsidRPr="00555EC4">
        <w:rPr>
          <w:sz w:val="22"/>
          <w:szCs w:val="22"/>
        </w:rPr>
        <w:t xml:space="preserve"> work</w:t>
      </w:r>
      <w:r w:rsidR="00813EAF" w:rsidRPr="00555EC4">
        <w:rPr>
          <w:sz w:val="22"/>
          <w:szCs w:val="22"/>
        </w:rPr>
        <w:t xml:space="preserve"> </w:t>
      </w:r>
      <w:r w:rsidR="00934F11" w:rsidRPr="00555EC4">
        <w:rPr>
          <w:sz w:val="22"/>
          <w:szCs w:val="22"/>
        </w:rPr>
        <w:t xml:space="preserve">order </w:t>
      </w:r>
      <w:r w:rsidRPr="00555EC4">
        <w:rPr>
          <w:sz w:val="22"/>
          <w:szCs w:val="22"/>
        </w:rPr>
        <w:t xml:space="preserve">shall </w:t>
      </w:r>
      <w:r w:rsidR="00884E17" w:rsidRPr="00555EC4">
        <w:rPr>
          <w:sz w:val="22"/>
          <w:szCs w:val="22"/>
        </w:rPr>
        <w:t xml:space="preserve">become effective upon being fully executed and will </w:t>
      </w:r>
      <w:r w:rsidR="00573188" w:rsidRPr="00555EC4">
        <w:rPr>
          <w:sz w:val="22"/>
          <w:szCs w:val="22"/>
        </w:rPr>
        <w:t>cover work</w:t>
      </w:r>
      <w:r w:rsidR="00C91513" w:rsidRPr="00555EC4">
        <w:rPr>
          <w:sz w:val="22"/>
          <w:szCs w:val="22"/>
        </w:rPr>
        <w:t xml:space="preserve"> as</w:t>
      </w:r>
      <w:r w:rsidR="004941F1" w:rsidRPr="00555EC4">
        <w:rPr>
          <w:sz w:val="22"/>
          <w:szCs w:val="22"/>
        </w:rPr>
        <w:t xml:space="preserve"> </w:t>
      </w:r>
      <w:r w:rsidR="00E45E73" w:rsidRPr="00555EC4">
        <w:rPr>
          <w:sz w:val="22"/>
          <w:szCs w:val="22"/>
        </w:rPr>
        <w:t xml:space="preserve">awarded </w:t>
      </w:r>
      <w:r w:rsidR="00C91513" w:rsidRPr="00555EC4">
        <w:rPr>
          <w:sz w:val="22"/>
          <w:szCs w:val="22"/>
        </w:rPr>
        <w:t>per item No. 1 above.  This work order shall terminate upon written notification of either party.</w:t>
      </w:r>
      <w:r w:rsidR="00813EAF" w:rsidRPr="00555EC4">
        <w:rPr>
          <w:sz w:val="22"/>
          <w:szCs w:val="22"/>
        </w:rPr>
        <w:t xml:space="preserve"> </w:t>
      </w:r>
    </w:p>
    <w:p w14:paraId="6F81AC36" w14:textId="77777777" w:rsidR="00573188" w:rsidRPr="00573188" w:rsidRDefault="00573188" w:rsidP="00573188">
      <w:pPr>
        <w:pStyle w:val="ListParagraph"/>
        <w:widowControl/>
        <w:tabs>
          <w:tab w:val="left" w:pos="1080"/>
        </w:tabs>
        <w:ind w:left="1080"/>
        <w:rPr>
          <w:sz w:val="22"/>
          <w:szCs w:val="22"/>
        </w:rPr>
      </w:pPr>
    </w:p>
    <w:p w14:paraId="5CB8953E" w14:textId="77777777" w:rsidR="000179F9" w:rsidRDefault="006E0CEF" w:rsidP="00573188">
      <w:pPr>
        <w:pStyle w:val="ListParagraph"/>
        <w:widowControl/>
        <w:numPr>
          <w:ilvl w:val="0"/>
          <w:numId w:val="3"/>
        </w:numPr>
        <w:rPr>
          <w:sz w:val="22"/>
          <w:szCs w:val="22"/>
        </w:rPr>
      </w:pPr>
      <w:r>
        <w:rPr>
          <w:highlight w:val="yellow"/>
          <w:rStyle w:val="normaltextrun"/>
          <w:color w:val="000000"/>
          <w:sz w:val="22"/>
          <w:szCs w:val="22"/>
          <w:shd w:val="clear" w:color="auto" w:fill="FFFFFF"/>
        </w:rPr>
        <w:t xml:space="preserve">Contract Fee</w:t>
      </w:r>
    </w:p>
    <w:p w14:paraId="30424EA8" w14:textId="77777777" w:rsidR="00EA4833" w:rsidRPr="00EA4833" w:rsidRDefault="00EA4833" w:rsidP="00EA4833">
      <w:pPr>
        <w:pStyle w:val="ListParagraph"/>
        <w:rPr>
          <w:sz w:val="22"/>
          <w:szCs w:val="22"/>
        </w:rPr>
      </w:pPr>
    </w:p>
    <w:p w14:paraId="7AD0426B" w14:textId="77777777" w:rsidR="00EA4833" w:rsidRPr="00573188" w:rsidRDefault="00EA4833" w:rsidP="00EA4833">
      <w:pPr>
        <w:pStyle w:val="ListParagraph"/>
        <w:widowControl/>
        <w:numPr>
          <w:ilvl w:val="0"/>
          <w:numId w:val="3"/>
        </w:numPr>
        <w:tabs>
          <w:tab w:val="left" w:pos="900"/>
        </w:tabs>
        <w:rPr>
          <w:sz w:val="22"/>
          <w:szCs w:val="22"/>
        </w:rPr>
      </w:pPr>
      <w:r w:rsidRPr="5F37761E">
        <w:rPr>
          <w:sz w:val="22"/>
          <w:szCs w:val="22"/>
        </w:rPr>
        <w:t xml:space="preserve">   Contractor’s and Owner’s primary point of contact for all matters pertaining to Contractor’s and Owner’s responsibilities </w:t>
      </w:r>
      <w:r w:rsidR="367B466F" w:rsidRPr="5F37761E">
        <w:rPr>
          <w:sz w:val="22"/>
          <w:szCs w:val="22"/>
        </w:rPr>
        <w:t>u</w:t>
      </w:r>
      <w:r w:rsidRPr="5F37761E">
        <w:rPr>
          <w:sz w:val="22"/>
          <w:szCs w:val="22"/>
        </w:rPr>
        <w:t xml:space="preserve">nder this Work Order are the individuals listed below. Either party may change its primary point </w:t>
      </w:r>
      <w:r w:rsidR="008C4011" w:rsidRPr="5F37761E">
        <w:rPr>
          <w:sz w:val="22"/>
          <w:szCs w:val="22"/>
        </w:rPr>
        <w:t xml:space="preserve">of contact </w:t>
      </w:r>
      <w:r w:rsidRPr="5F37761E">
        <w:rPr>
          <w:sz w:val="22"/>
          <w:szCs w:val="22"/>
        </w:rPr>
        <w:t>at any time with</w:t>
      </w:r>
      <w:r w:rsidR="008C4011" w:rsidRPr="5F37761E">
        <w:rPr>
          <w:sz w:val="22"/>
          <w:szCs w:val="22"/>
        </w:rPr>
        <w:t>out</w:t>
      </w:r>
      <w:r w:rsidRPr="5F37761E">
        <w:rPr>
          <w:sz w:val="22"/>
          <w:szCs w:val="22"/>
        </w:rPr>
        <w:t xml:space="preserve"> notice to the other party.                                     </w:t>
      </w:r>
    </w:p>
    <w:p w14:paraId="2290F656" w14:textId="77777777" w:rsidR="00EA4833" w:rsidRDefault="00EA4833" w:rsidP="00EA4833">
      <w:pPr>
        <w:pStyle w:val="ListParagraph"/>
        <w:widowControl/>
        <w:ind w:left="1080"/>
        <w:rPr>
          <w:sz w:val="22"/>
          <w:szCs w:val="22"/>
        </w:rPr>
      </w:pPr>
    </w:p>
    <w:p w14:paraId="2E4717A3" w14:textId="77777777" w:rsidR="009148D0" w:rsidRDefault="009148D0" w:rsidP="41C9BE15">
      <w:pPr>
        <w:pStyle w:val="ListParagraph"/>
        <w:spacing w:line="259" w:lineRule="auto"/>
        <w:ind w:firstLine="540"/>
        <w:rPr>
          <w:b/>
          <w:bCs/>
          <w:color w:val="004F88"/>
          <w:sz w:val="22"/>
          <w:szCs w:val="22"/>
          <w:u w:val="single"/>
        </w:rPr>
      </w:pPr>
      <w:r w:rsidRPr="6B0D00BC">
        <w:rPr>
          <w:b/>
          <w:bCs/>
          <w:sz w:val="22"/>
          <w:szCs w:val="22"/>
        </w:rPr>
        <w:t xml:space="preserve">Contractor Primary Contract Contact: </w:t>
      </w:r>
      <w:r w:rsidR="0048615E" w:rsidRPr="6B0D00BC">
        <w:rPr>
          <w:b/>
          <w:bCs/>
          <w:sz w:val="22"/>
          <w:szCs w:val="22"/>
          <w:highlight w:val="yellow"/>
          <w:u w:val="single"/>
        </w:rPr>
        <w:t>Contact Name,</w:t>
      </w:r>
      <w:r w:rsidR="0048615E" w:rsidRPr="004F404C">
        <w:rPr>
          <w:b/>
          <w:bCs/>
          <w:sz w:val="22"/>
          <w:szCs w:val="22"/>
          <w:u w:val="single"/>
        </w:rPr>
        <w:t xml:space="preserve"> </w:t>
      </w:r>
      <w:r w:rsidR="0048615E" w:rsidRPr="6B0D00BC">
        <w:rPr>
          <w:b/>
          <w:bCs/>
          <w:sz w:val="22"/>
          <w:szCs w:val="22"/>
          <w:highlight w:val="yellow"/>
          <w:u w:val="single"/>
        </w:rPr>
        <w:t>Tele#</w:t>
      </w:r>
      <w:r w:rsidR="0048615E" w:rsidRPr="0098178F">
        <w:rPr>
          <w:b/>
          <w:bCs/>
          <w:sz w:val="22"/>
          <w:szCs w:val="22"/>
          <w:u w:val="single"/>
        </w:rPr>
        <w:t>,</w:t>
      </w:r>
      <w:r w:rsidR="0048615E" w:rsidRPr="004F404C">
        <w:rPr>
          <w:b/>
          <w:bCs/>
          <w:sz w:val="22"/>
          <w:szCs w:val="22"/>
          <w:u w:val="single"/>
        </w:rPr>
        <w:t xml:space="preserve"> </w:t>
      </w:r>
      <w:r w:rsidR="0048615E" w:rsidRPr="6B0D00BC">
        <w:rPr>
          <w:b/>
          <w:bCs/>
          <w:color w:val="004F88"/>
          <w:sz w:val="22"/>
          <w:szCs w:val="22"/>
          <w:highlight w:val="yellow"/>
          <w:u w:val="single"/>
        </w:rPr>
        <w:t>email address</w:t>
      </w:r>
      <w:r w:rsidR="1EBE9634" w:rsidRPr="6B0D00BC">
        <w:rPr>
          <w:b/>
          <w:bCs/>
          <w:color w:val="004F88"/>
          <w:sz w:val="22"/>
          <w:szCs w:val="22"/>
          <w:u w:val="single"/>
        </w:rPr>
        <w:t xml:space="preserve"> </w:t>
      </w:r>
      <w:r w:rsidR="671AB93D" w:rsidRPr="6B0D00BC">
        <w:rPr>
          <w:b/>
          <w:bCs/>
          <w:color w:val="004F88"/>
          <w:sz w:val="22"/>
          <w:szCs w:val="22"/>
          <w:highlight w:val="yellow"/>
          <w:u w:val="single"/>
        </w:rPr>
        <w:t>(</w:t>
      </w:r>
      <w:r w:rsidR="3C30280B" w:rsidRPr="6B0D00BC">
        <w:rPr>
          <w:b/>
          <w:bCs/>
          <w:color w:val="004F88"/>
          <w:sz w:val="22"/>
          <w:szCs w:val="22"/>
          <w:highlight w:val="yellow"/>
          <w:u w:val="single"/>
        </w:rPr>
        <w:t>V</w:t>
      </w:r>
      <w:r w:rsidR="51EB8E8C" w:rsidRPr="6B0D00BC">
        <w:rPr>
          <w:b/>
          <w:bCs/>
          <w:color w:val="004F88"/>
          <w:sz w:val="22"/>
          <w:szCs w:val="22"/>
          <w:highlight w:val="yellow"/>
          <w:u w:val="single"/>
        </w:rPr>
        <w:t>endor</w:t>
      </w:r>
      <w:r w:rsidR="5A2DC5BB" w:rsidRPr="6B0D00BC">
        <w:rPr>
          <w:b/>
          <w:bCs/>
          <w:color w:val="004F88"/>
          <w:sz w:val="22"/>
          <w:szCs w:val="22"/>
          <w:highlight w:val="yellow"/>
          <w:u w:val="single"/>
        </w:rPr>
        <w:t>)</w:t>
      </w:r>
    </w:p>
    <w:p w14:paraId="78628C3F" w14:textId="77777777" w:rsidR="004F404C" w:rsidRPr="004F404C" w:rsidRDefault="009148D0" w:rsidP="004F404C">
      <w:pPr>
        <w:pStyle w:val="ListParagraph"/>
        <w:ind w:firstLine="540"/>
        <w:rPr>
          <w:b/>
          <w:bCs/>
          <w:color w:val="004F88"/>
          <w:sz w:val="22"/>
          <w:szCs w:val="22"/>
          <w:highlight w:val="yellow"/>
          <w:u w:val="single"/>
        </w:rPr>
      </w:pPr>
      <w:r w:rsidRPr="6B0D00BC">
        <w:rPr>
          <w:b/>
          <w:bCs/>
          <w:sz w:val="22"/>
          <w:szCs w:val="22"/>
        </w:rPr>
        <w:t>Owner Primary Contract Contact:</w:t>
      </w:r>
      <w:r w:rsidR="00EB1469" w:rsidRPr="6B0D00BC">
        <w:rPr>
          <w:b/>
          <w:bCs/>
          <w:sz w:val="22"/>
          <w:szCs w:val="22"/>
        </w:rPr>
        <w:t xml:space="preserve"> </w:t>
      </w:r>
      <w:r w:rsidR="004F404C" w:rsidRPr="004F404C">
        <w:rPr>
          <w:b/>
          <w:bCs/>
          <w:sz w:val="22"/>
          <w:szCs w:val="22"/>
          <w:u w:val="single"/>
        </w:rPr>
        <w:t>Gregory Passanante</w:t>
      </w:r>
      <w:r w:rsidR="0048615E" w:rsidRPr="00601339">
        <w:rPr>
          <w:b/>
          <w:bCs/>
          <w:sz w:val="22"/>
          <w:szCs w:val="22"/>
          <w:u w:val="single"/>
        </w:rPr>
        <w:t>,</w:t>
      </w:r>
      <w:r w:rsidR="0048615E" w:rsidRPr="004F404C">
        <w:rPr>
          <w:b/>
          <w:bCs/>
          <w:sz w:val="22"/>
          <w:szCs w:val="22"/>
          <w:u w:val="single"/>
        </w:rPr>
        <w:t xml:space="preserve"> </w:t>
      </w:r>
      <w:r w:rsidR="0048615E" w:rsidRPr="6B0D00BC">
        <w:rPr>
          <w:b/>
          <w:bCs/>
          <w:sz w:val="22"/>
          <w:szCs w:val="22"/>
          <w:highlight w:val="yellow"/>
          <w:u w:val="single"/>
        </w:rPr>
        <w:t>Tele#</w:t>
      </w:r>
      <w:r w:rsidR="0048615E" w:rsidRPr="0098178F">
        <w:rPr>
          <w:b/>
          <w:bCs/>
          <w:sz w:val="22"/>
          <w:szCs w:val="22"/>
          <w:u w:val="single"/>
        </w:rPr>
        <w:t>,</w:t>
      </w:r>
      <w:r w:rsidR="0048615E" w:rsidRPr="004F404C">
        <w:rPr>
          <w:b/>
          <w:bCs/>
          <w:sz w:val="22"/>
          <w:szCs w:val="22"/>
          <w:u w:val="single"/>
        </w:rPr>
        <w:t xml:space="preserve"> </w:t>
      </w:r>
      <w:r w:rsidR="004F404C" w:rsidRPr="004F404C">
        <w:rPr>
          <w:b/>
          <w:bCs/>
          <w:color w:val="004F88"/>
          <w:sz w:val="22"/>
          <w:szCs w:val="22"/>
          <w:u w:val="single"/>
        </w:rPr>
        <w:t>gregory.passanante@bancroft.org</w:t>
      </w:r>
    </w:p>
    <w:p w14:paraId="77AB4A63" w14:textId="77777777" w:rsidR="0048615E" w:rsidRPr="0048615E" w:rsidRDefault="0048615E" w:rsidP="6B0D00BC">
      <w:pPr>
        <w:pStyle w:val="ListParagraph"/>
        <w:ind w:firstLine="540"/>
        <w:rPr>
          <w:b/>
          <w:bCs/>
          <w:color w:val="004F88"/>
          <w:sz w:val="22"/>
          <w:szCs w:val="22"/>
          <w:highlight w:val="yellow"/>
        </w:rPr>
      </w:pPr>
    </w:p>
    <w:p w14:paraId="0151C1C3" w14:textId="77777777" w:rsidR="00813EAF" w:rsidRDefault="00813EAF" w:rsidP="00985FAC">
      <w:pPr>
        <w:widowControl/>
        <w:ind w:left="1260"/>
        <w:rPr>
          <w:rFonts w:ascii="Times New Roman" w:hAnsi="Times New Roman"/>
          <w:b/>
          <w:sz w:val="22"/>
          <w:szCs w:val="22"/>
        </w:rPr>
      </w:pPr>
    </w:p>
    <w:p w14:paraId="38830AD1" w14:textId="77777777" w:rsidR="00813EAF" w:rsidRDefault="0048615E" w:rsidP="4ADA5672">
      <w:pPr>
        <w:widowControl/>
        <w:spacing w:after="237" w:line="267" w:lineRule="auto"/>
        <w:ind w:left="720"/>
        <w:rPr>
          <w:rFonts w:ascii="Times New Roman" w:hAnsi="Times New Roman"/>
          <w:b/>
          <w:bCs/>
          <w:sz w:val="22"/>
          <w:szCs w:val="22"/>
        </w:rPr>
      </w:pPr>
      <w:r w:rsidRPr="2979FBAC">
        <w:rPr>
          <w:rFonts w:ascii="Times New Roman" w:hAnsi="Times New Roman"/>
          <w:sz w:val="22"/>
          <w:szCs w:val="22"/>
        </w:rPr>
        <w:t>5</w:t>
      </w:r>
      <w:r w:rsidR="00813EAF" w:rsidRPr="2979FBAC">
        <w:rPr>
          <w:rFonts w:ascii="Times New Roman" w:hAnsi="Times New Roman"/>
          <w:sz w:val="22"/>
          <w:szCs w:val="22"/>
        </w:rPr>
        <w:t xml:space="preserve">. </w:t>
      </w:r>
      <w:r w:rsidR="00813EAF" w:rsidRPr="2979FBAC">
        <w:rPr>
          <w:rFonts w:ascii="Times New Roman" w:hAnsi="Times New Roman"/>
          <w:b/>
          <w:bCs/>
          <w:sz w:val="22"/>
          <w:szCs w:val="22"/>
        </w:rPr>
        <w:t>Billing Procedures:</w:t>
      </w:r>
      <w:r w:rsidR="00813EAF" w:rsidRPr="2979FBAC">
        <w:rPr>
          <w:rFonts w:ascii="Times New Roman" w:hAnsi="Times New Roman"/>
          <w:sz w:val="22"/>
          <w:szCs w:val="22"/>
        </w:rPr>
        <w:t xml:space="preserve"> All invoices shall reference the forthcoming </w:t>
      </w:r>
      <w:r w:rsidR="409987B3" w:rsidRPr="2979FBAC">
        <w:rPr>
          <w:rFonts w:ascii="Times New Roman" w:hAnsi="Times New Roman"/>
          <w:sz w:val="22"/>
          <w:szCs w:val="22"/>
        </w:rPr>
        <w:t>Cost Center</w:t>
      </w:r>
      <w:r w:rsidR="3679F501" w:rsidRPr="2979FBAC">
        <w:rPr>
          <w:rFonts w:ascii="Times New Roman" w:hAnsi="Times New Roman"/>
          <w:sz w:val="22"/>
          <w:szCs w:val="22"/>
        </w:rPr>
        <w:t xml:space="preserve"> Code</w:t>
      </w:r>
      <w:r w:rsidR="409987B3" w:rsidRPr="2979FBAC">
        <w:rPr>
          <w:rFonts w:ascii="Times New Roman" w:hAnsi="Times New Roman"/>
          <w:sz w:val="22"/>
          <w:szCs w:val="22"/>
        </w:rPr>
        <w:t>,</w:t>
      </w:r>
      <w:r w:rsidR="00813EAF" w:rsidRPr="2979FBAC">
        <w:rPr>
          <w:rFonts w:ascii="Times New Roman" w:hAnsi="Times New Roman"/>
          <w:sz w:val="22"/>
          <w:szCs w:val="22"/>
        </w:rPr>
        <w:t xml:space="preserve"> which will be provided when </w:t>
      </w:r>
      <w:r w:rsidR="00427514" w:rsidRPr="2979FBAC">
        <w:rPr>
          <w:rFonts w:ascii="Times New Roman" w:hAnsi="Times New Roman"/>
          <w:sz w:val="22"/>
          <w:szCs w:val="22"/>
        </w:rPr>
        <w:t xml:space="preserve">approval to proceed is </w:t>
      </w:r>
      <w:r w:rsidR="005A45FA" w:rsidRPr="2979FBAC">
        <w:rPr>
          <w:rFonts w:ascii="Times New Roman" w:hAnsi="Times New Roman"/>
          <w:sz w:val="22"/>
          <w:szCs w:val="22"/>
        </w:rPr>
        <w:t>sent via email</w:t>
      </w:r>
      <w:r w:rsidR="00813EAF" w:rsidRPr="2979FBAC">
        <w:rPr>
          <w:rFonts w:ascii="Times New Roman" w:hAnsi="Times New Roman"/>
          <w:sz w:val="22"/>
          <w:szCs w:val="22"/>
        </w:rPr>
        <w:t>.</w:t>
      </w:r>
      <w:r w:rsidR="2019C9BF" w:rsidRPr="2979FBAC">
        <w:rPr>
          <w:rFonts w:ascii="Times New Roman" w:hAnsi="Times New Roman"/>
          <w:sz w:val="22"/>
          <w:szCs w:val="22"/>
        </w:rPr>
        <w:t xml:space="preserve"> </w:t>
      </w:r>
      <w:r w:rsidR="00813EAF" w:rsidRPr="2979FBAC">
        <w:rPr>
          <w:rFonts w:ascii="Times New Roman" w:hAnsi="Times New Roman"/>
          <w:sz w:val="22"/>
          <w:szCs w:val="22"/>
        </w:rPr>
        <w:t>Submit invoices to</w:t>
      </w:r>
      <w:r w:rsidR="00462C52" w:rsidRPr="2979FBAC">
        <w:rPr>
          <w:rFonts w:ascii="Times New Roman" w:hAnsi="Times New Roman"/>
          <w:sz w:val="22"/>
          <w:szCs w:val="22"/>
        </w:rPr>
        <w:t xml:space="preserve"> </w:t>
      </w:r>
      <w:hyperlink r:id="rId10">
        <w:r w:rsidR="00A92F0D" w:rsidRPr="2979FBAC">
          <w:rPr>
            <w:rStyle w:val="Hyperlink"/>
            <w:rFonts w:ascii="Times New Roman" w:hAnsi="Times New Roman"/>
            <w:b/>
            <w:bCs/>
            <w:sz w:val="22"/>
            <w:szCs w:val="22"/>
            <w:u w:val="none"/>
          </w:rPr>
          <w:t>ap@bancroft.org</w:t>
        </w:r>
      </w:hyperlink>
      <w:r w:rsidR="00462C52" w:rsidRPr="2979FBAC">
        <w:rPr>
          <w:rFonts w:ascii="Times New Roman" w:hAnsi="Times New Roman"/>
          <w:sz w:val="22"/>
          <w:szCs w:val="22"/>
        </w:rPr>
        <w:t xml:space="preserve"> and CC</w:t>
      </w:r>
      <w:r w:rsidR="00813EAF" w:rsidRPr="2979FBAC">
        <w:rPr>
          <w:rFonts w:ascii="Times New Roman" w:hAnsi="Times New Roman"/>
          <w:sz w:val="22"/>
          <w:szCs w:val="22"/>
        </w:rPr>
        <w:t xml:space="preserve"> </w:t>
      </w:r>
      <w:hyperlink r:id="rId11">
        <w:r w:rsidR="0015386D" w:rsidRPr="2979FBAC">
          <w:rPr>
            <w:rStyle w:val="Hyperlink"/>
            <w:rFonts w:ascii="Times New Roman" w:hAnsi="Times New Roman"/>
            <w:b/>
            <w:bCs/>
            <w:sz w:val="22"/>
            <w:szCs w:val="22"/>
            <w:u w:val="none"/>
          </w:rPr>
          <w:t>decadesap@decades-cg.com</w:t>
        </w:r>
      </w:hyperlink>
      <w:r w:rsidR="00813EAF" w:rsidRPr="2979FBAC">
        <w:rPr>
          <w:rFonts w:ascii="Times New Roman" w:hAnsi="Times New Roman"/>
          <w:sz w:val="22"/>
          <w:szCs w:val="22"/>
        </w:rPr>
        <w:t xml:space="preserve"> per the terms of this agreement.</w:t>
      </w:r>
    </w:p>
    <w:p w14:paraId="1642B784" w14:textId="77777777" w:rsidR="00AB3B4F" w:rsidRDefault="00000000">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AB3B4F" w14:paraId="53549D7A" w14:textId="77777777">
        <w:tc>
          <w:tcPr>
            <w:tcW w:w="4680" w:type="dxa"/>
          </w:tcPr>
          <w:p w14:paraId="1886FBC0" w14:textId="77777777" w:rsidR="00AB3B4F" w:rsidRDefault="00000000">
            <w:pPr>
              <w:spacing w:after="120"/>
            </w:pPr>
            <w:r>
              <w:rPr>
                <w:b/>
                <w:sz w:val="18"/>
                <w:szCs w:val="18"/>
              </w:rPr>
              <w:t>CUSTOMER / OWNER</w:t>
            </w:r>
          </w:p>
        </w:tc>
        <w:tc>
          <w:tcPr>
            <w:tcW w:w="4680" w:type="dxa"/>
          </w:tcPr>
          <w:p w14:paraId="0D74C274" w14:textId="77777777" w:rsidR="00AB3B4F" w:rsidRDefault="00000000">
            <w:pPr>
              <w:spacing w:after="120"/>
            </w:pPr>
            <w:r>
              <w:rPr>
                <w:b/>
                <w:sz w:val="18"/>
                <w:szCs w:val="18"/>
              </w:rPr>
              <w:t>CONTRACTOR</w:t>
            </w:r>
          </w:p>
        </w:tc>
      </w:tr>
      <w:tr w:rsidR="00AB3B4F" w14:paraId="30676F59" w14:textId="77777777">
        <w:tc>
          <w:tcPr>
            <w:tcW w:w="4680" w:type="dxa"/>
          </w:tcPr>
          <w:p w14:paraId="702A3A24" w14:textId="3D6C785E" w:rsidR="00AB3B4F" w:rsidRDefault="00000000">
            <w:pPr>
              <w:spacing w:before="360" w:after="60"/>
            </w:pPr>
            <w:r>
              <w:rPr>
                <w:sz w:val="18"/>
                <w:szCs w:val="18"/>
              </w:rPr>
              <w:t>By:____</w:t>
            </w:r>
            <w:r>
              <w:rPr>
                <w:color w:val="FFFFFF"/>
                <w:sz w:val="2"/>
                <w:szCs w:val="2"/>
                <w:u w:val="single"/>
              </w:rPr>
              <w:t>\Customer_Signature\</w:t>
            </w:r>
            <w:r>
              <w:rPr>
                <w:sz w:val="18"/>
                <w:szCs w:val="18"/>
              </w:rPr>
              <w:t>_______________________</w:t>
            </w:r>
          </w:p>
        </w:tc>
        <w:tc>
          <w:tcPr>
            <w:tcW w:w="4680" w:type="dxa"/>
          </w:tcPr>
          <w:p w14:paraId="1F057BB4" w14:textId="28ACC8D0" w:rsidR="00AB3B4F" w:rsidRDefault="00000000">
            <w:pPr>
              <w:spacing w:before="360" w:after="60"/>
            </w:pPr>
            <w:r>
              <w:rPr>
                <w:sz w:val="18"/>
                <w:szCs w:val="18"/>
              </w:rPr>
              <w:t>By:____</w:t>
            </w:r>
            <w:r>
              <w:rPr>
                <w:color w:val="FFFFFF"/>
                <w:sz w:val="2"/>
                <w:szCs w:val="2"/>
                <w:u w:val="single"/>
              </w:rPr>
              <w:t>\Vendor_Signature\</w:t>
            </w:r>
            <w:r>
              <w:rPr>
                <w:sz w:val="18"/>
                <w:szCs w:val="18"/>
              </w:rPr>
              <w:t>_______________________</w:t>
            </w:r>
          </w:p>
        </w:tc>
      </w:tr>
      <w:tr w:rsidR="00AB3B4F" w14:paraId="0172EBA9" w14:textId="77777777">
        <w:tc>
          <w:tcPr>
            <w:tcW w:w="4680" w:type="dxa"/>
          </w:tcPr>
          <w:p w14:paraId="0B2783B3" w14:textId="77777777" w:rsidR="00AB3B4F" w:rsidRDefault="00000000">
            <w:pPr>
              <w:spacing w:after="40"/>
            </w:pPr>
            <w:r>
              <w:rPr>
                <w:sz w:val="18"/>
                <w:szCs w:val="18"/>
              </w:rPr>
              <w:t>Printed Name:</w:t>
            </w:r>
            <w:r>
              <w:rPr>
                <w:sz w:val="18"/>
                <w:szCs w:val="18"/>
                <w:highlight w:val="yellow"/>
              </w:rPr>
              <w:t>Customer Contact Name</w:t>
            </w:r>
          </w:p>
        </w:tc>
        <w:tc>
          <w:tcPr>
            <w:tcW w:w="4680" w:type="dxa"/>
          </w:tcPr>
          <w:p w14:paraId="05F41FC1" w14:textId="77777777" w:rsidR="00AB3B4F" w:rsidRDefault="00000000">
            <w:pPr>
              <w:spacing w:after="40"/>
            </w:pPr>
            <w:r>
              <w:rPr>
                <w:sz w:val="18"/>
                <w:szCs w:val="18"/>
              </w:rPr>
              <w:t>Printed Name:</w:t>
            </w:r>
            <w:r>
              <w:rPr>
                <w:sz w:val="18"/>
                <w:szCs w:val="18"/>
                <w:highlight w:val="yellow"/>
              </w:rPr>
              <w:t>Contractor Printed Name</w:t>
            </w:r>
          </w:p>
        </w:tc>
      </w:tr>
      <w:tr w:rsidR="00AB3B4F" w14:paraId="03F89497" w14:textId="77777777">
        <w:tc>
          <w:tcPr>
            <w:tcW w:w="4680" w:type="dxa"/>
          </w:tcPr>
          <w:p w14:paraId="30C75CE1" w14:textId="77777777" w:rsidR="00AB3B4F" w:rsidRDefault="00000000">
            <w:pPr>
              <w:spacing w:after="40"/>
            </w:pPr>
            <w:r>
              <w:rPr>
                <w:sz w:val="18"/>
                <w:szCs w:val="18"/>
              </w:rPr>
              <w:t>Title:</w:t>
            </w:r>
            <w:r>
              <w:rPr>
                <w:sz w:val="18"/>
                <w:szCs w:val="18"/>
                <w:highlight w:val="yellow"/>
              </w:rPr>
              <w:t>Customer Title</w:t>
            </w:r>
          </w:p>
        </w:tc>
        <w:tc>
          <w:tcPr>
            <w:tcW w:w="4680" w:type="dxa"/>
          </w:tcPr>
          <w:p w14:paraId="6B42FD34" w14:textId="77777777" w:rsidR="00AB3B4F" w:rsidRDefault="00000000">
            <w:pPr>
              <w:spacing w:after="40"/>
            </w:pPr>
            <w:r>
              <w:rPr>
                <w:sz w:val="18"/>
                <w:szCs w:val="18"/>
              </w:rPr>
              <w:t>Title:</w:t>
            </w:r>
            <w:r>
              <w:rPr>
                <w:sz w:val="18"/>
                <w:szCs w:val="18"/>
                <w:highlight w:val="yellow"/>
              </w:rPr>
              <w:t>Contractor Title</w:t>
            </w:r>
          </w:p>
        </w:tc>
      </w:tr>
      <w:tr w:rsidR="00AB3B4F" w14:paraId="411361A4" w14:textId="77777777">
        <w:tc>
          <w:tcPr>
            <w:tcW w:w="4680" w:type="dxa"/>
          </w:tcPr>
          <w:p w14:paraId="726914E2" w14:textId="77777777" w:rsidR="00AB3B4F"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44530C80" w14:textId="77777777" w:rsidR="00AB3B4F" w:rsidRDefault="00000000">
            <w:pPr>
              <w:spacing w:before="80" w:after="40"/>
            </w:pPr>
            <w:r>
              <w:rPr>
                <w:sz w:val="18"/>
                <w:szCs w:val="18"/>
              </w:rPr>
              <w:t>Date:</w:t>
            </w:r>
            <w:r>
              <w:rPr>
                <w:sz w:val="18"/>
                <w:szCs w:val="18"/>
                <w:u w:val="single"/>
              </w:rPr>
              <w:t xml:space="preserve">                              </w:t>
            </w:r>
            <w:r>
              <w:rPr>
                <w:color w:val="FFFFFF"/>
                <w:sz w:val="2"/>
                <w:szCs w:val="2"/>
              </w:rPr>
              <w:t>\Vendor_DateSigned\</w:t>
            </w:r>
          </w:p>
        </w:tc>
      </w:tr>
    </w:tbl>
    <w:p w14:paraId="1F95B3EF" w14:textId="77777777" w:rsidR="00A51512" w:rsidRDefault="00A51512"/>
    <w:sectPr w:rsidR="00A51512" w:rsidSect="00801B1A">
      <w:pgSz w:w="12240" w:h="15840"/>
      <w:pgMar w:top="360" w:right="1440" w:bottom="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B0D6" w14:textId="77777777" w:rsidR="00A51512" w:rsidRDefault="00A51512">
      <w:r>
        <w:separator/>
      </w:r>
    </w:p>
  </w:endnote>
  <w:endnote w:type="continuationSeparator" w:id="0">
    <w:p w14:paraId="5CD15EB3" w14:textId="77777777" w:rsidR="00A51512" w:rsidRDefault="00A51512">
      <w:r>
        <w:continuationSeparator/>
      </w:r>
    </w:p>
  </w:endnote>
  <w:endnote w:type="continuationNotice" w:id="1">
    <w:p w14:paraId="757D2B8D" w14:textId="77777777" w:rsidR="00A51512" w:rsidRDefault="00A51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1BE2" w14:textId="77777777" w:rsidR="00A51512" w:rsidRDefault="00A51512">
      <w:r>
        <w:separator/>
      </w:r>
    </w:p>
  </w:footnote>
  <w:footnote w:type="continuationSeparator" w:id="0">
    <w:p w14:paraId="7E41CFDC" w14:textId="77777777" w:rsidR="00A51512" w:rsidRDefault="00A51512">
      <w:r>
        <w:continuationSeparator/>
      </w:r>
    </w:p>
  </w:footnote>
  <w:footnote w:type="continuationNotice" w:id="1">
    <w:p w14:paraId="73F3F4E3" w14:textId="77777777" w:rsidR="00A51512" w:rsidRDefault="00A515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D366A0D0"/>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84C82"/>
    <w:multiLevelType w:val="hybridMultilevel"/>
    <w:tmpl w:val="C0EC9DAE"/>
    <w:lvl w:ilvl="0" w:tplc="04090001">
      <w:start w:val="1"/>
      <w:numFmt w:val="bullet"/>
      <w:lvlText w:val=""/>
      <w:lvlJc w:val="left"/>
      <w:pPr>
        <w:ind w:left="5940" w:hanging="360"/>
      </w:pPr>
      <w:rPr>
        <w:rFonts w:ascii="Symbol" w:hAnsi="Symbol" w:hint="default"/>
      </w:rPr>
    </w:lvl>
    <w:lvl w:ilvl="1" w:tplc="04090003" w:tentative="1">
      <w:start w:val="1"/>
      <w:numFmt w:val="bullet"/>
      <w:lvlText w:val="o"/>
      <w:lvlJc w:val="left"/>
      <w:pPr>
        <w:ind w:left="6660" w:hanging="360"/>
      </w:pPr>
      <w:rPr>
        <w:rFonts w:ascii="Courier New" w:hAnsi="Courier New" w:cs="Courier New" w:hint="default"/>
      </w:rPr>
    </w:lvl>
    <w:lvl w:ilvl="2" w:tplc="04090005" w:tentative="1">
      <w:start w:val="1"/>
      <w:numFmt w:val="bullet"/>
      <w:lvlText w:val=""/>
      <w:lvlJc w:val="left"/>
      <w:pPr>
        <w:ind w:left="7380" w:hanging="360"/>
      </w:pPr>
      <w:rPr>
        <w:rFonts w:ascii="Wingdings" w:hAnsi="Wingdings" w:hint="default"/>
      </w:rPr>
    </w:lvl>
    <w:lvl w:ilvl="3" w:tplc="04090001" w:tentative="1">
      <w:start w:val="1"/>
      <w:numFmt w:val="bullet"/>
      <w:lvlText w:val=""/>
      <w:lvlJc w:val="left"/>
      <w:pPr>
        <w:ind w:left="8100" w:hanging="360"/>
      </w:pPr>
      <w:rPr>
        <w:rFonts w:ascii="Symbol" w:hAnsi="Symbol" w:hint="default"/>
      </w:rPr>
    </w:lvl>
    <w:lvl w:ilvl="4" w:tplc="04090003" w:tentative="1">
      <w:start w:val="1"/>
      <w:numFmt w:val="bullet"/>
      <w:lvlText w:val="o"/>
      <w:lvlJc w:val="left"/>
      <w:pPr>
        <w:ind w:left="8820" w:hanging="360"/>
      </w:pPr>
      <w:rPr>
        <w:rFonts w:ascii="Courier New" w:hAnsi="Courier New" w:cs="Courier New" w:hint="default"/>
      </w:rPr>
    </w:lvl>
    <w:lvl w:ilvl="5" w:tplc="04090005" w:tentative="1">
      <w:start w:val="1"/>
      <w:numFmt w:val="bullet"/>
      <w:lvlText w:val=""/>
      <w:lvlJc w:val="left"/>
      <w:pPr>
        <w:ind w:left="9540" w:hanging="360"/>
      </w:pPr>
      <w:rPr>
        <w:rFonts w:ascii="Wingdings" w:hAnsi="Wingdings" w:hint="default"/>
      </w:rPr>
    </w:lvl>
    <w:lvl w:ilvl="6" w:tplc="04090001" w:tentative="1">
      <w:start w:val="1"/>
      <w:numFmt w:val="bullet"/>
      <w:lvlText w:val=""/>
      <w:lvlJc w:val="left"/>
      <w:pPr>
        <w:ind w:left="10260" w:hanging="360"/>
      </w:pPr>
      <w:rPr>
        <w:rFonts w:ascii="Symbol" w:hAnsi="Symbol" w:hint="default"/>
      </w:rPr>
    </w:lvl>
    <w:lvl w:ilvl="7" w:tplc="04090003" w:tentative="1">
      <w:start w:val="1"/>
      <w:numFmt w:val="bullet"/>
      <w:lvlText w:val="o"/>
      <w:lvlJc w:val="left"/>
      <w:pPr>
        <w:ind w:left="10980" w:hanging="360"/>
      </w:pPr>
      <w:rPr>
        <w:rFonts w:ascii="Courier New" w:hAnsi="Courier New" w:cs="Courier New" w:hint="default"/>
      </w:rPr>
    </w:lvl>
    <w:lvl w:ilvl="8" w:tplc="04090005" w:tentative="1">
      <w:start w:val="1"/>
      <w:numFmt w:val="bullet"/>
      <w:lvlText w:val=""/>
      <w:lvlJc w:val="left"/>
      <w:pPr>
        <w:ind w:left="11700" w:hanging="360"/>
      </w:pPr>
      <w:rPr>
        <w:rFonts w:ascii="Wingdings" w:hAnsi="Wingdings" w:hint="default"/>
      </w:rPr>
    </w:lvl>
  </w:abstractNum>
  <w:num w:numId="1" w16cid:durableId="821240557">
    <w:abstractNumId w:val="2"/>
  </w:num>
  <w:num w:numId="2" w16cid:durableId="805663148">
    <w:abstractNumId w:val="1"/>
  </w:num>
  <w:num w:numId="3" w16cid:durableId="93856221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179F9"/>
    <w:rsid w:val="00021AF8"/>
    <w:rsid w:val="00026D2B"/>
    <w:rsid w:val="00027AAD"/>
    <w:rsid w:val="00031FE3"/>
    <w:rsid w:val="00037B11"/>
    <w:rsid w:val="00042ECE"/>
    <w:rsid w:val="00046D26"/>
    <w:rsid w:val="00052583"/>
    <w:rsid w:val="00054B83"/>
    <w:rsid w:val="00061429"/>
    <w:rsid w:val="00062D84"/>
    <w:rsid w:val="00074B73"/>
    <w:rsid w:val="00080C22"/>
    <w:rsid w:val="0008343E"/>
    <w:rsid w:val="00085119"/>
    <w:rsid w:val="000921E4"/>
    <w:rsid w:val="000B04C3"/>
    <w:rsid w:val="000B455D"/>
    <w:rsid w:val="000D21A1"/>
    <w:rsid w:val="000E0FF0"/>
    <w:rsid w:val="000E537B"/>
    <w:rsid w:val="000E5F71"/>
    <w:rsid w:val="001129FB"/>
    <w:rsid w:val="001201C7"/>
    <w:rsid w:val="00136FEC"/>
    <w:rsid w:val="00142A1F"/>
    <w:rsid w:val="0014434D"/>
    <w:rsid w:val="001448DB"/>
    <w:rsid w:val="0015386D"/>
    <w:rsid w:val="00156DD5"/>
    <w:rsid w:val="00161163"/>
    <w:rsid w:val="001633BA"/>
    <w:rsid w:val="001639A5"/>
    <w:rsid w:val="0016484A"/>
    <w:rsid w:val="00166B2F"/>
    <w:rsid w:val="001876C2"/>
    <w:rsid w:val="001A5811"/>
    <w:rsid w:val="001B3813"/>
    <w:rsid w:val="001C17DE"/>
    <w:rsid w:val="001C5D25"/>
    <w:rsid w:val="001D37E6"/>
    <w:rsid w:val="001D7723"/>
    <w:rsid w:val="001E263C"/>
    <w:rsid w:val="001F0EE3"/>
    <w:rsid w:val="001F4426"/>
    <w:rsid w:val="002072CE"/>
    <w:rsid w:val="002169AD"/>
    <w:rsid w:val="0022087A"/>
    <w:rsid w:val="00235281"/>
    <w:rsid w:val="00241DD2"/>
    <w:rsid w:val="00253D4D"/>
    <w:rsid w:val="0025516F"/>
    <w:rsid w:val="00257BEC"/>
    <w:rsid w:val="0026130D"/>
    <w:rsid w:val="00272F46"/>
    <w:rsid w:val="00274F7A"/>
    <w:rsid w:val="00276962"/>
    <w:rsid w:val="00286691"/>
    <w:rsid w:val="00291EBF"/>
    <w:rsid w:val="00294A87"/>
    <w:rsid w:val="002957F5"/>
    <w:rsid w:val="00296AF4"/>
    <w:rsid w:val="00297B49"/>
    <w:rsid w:val="002A1A0A"/>
    <w:rsid w:val="002A6894"/>
    <w:rsid w:val="002B1C34"/>
    <w:rsid w:val="002C77AB"/>
    <w:rsid w:val="002D6BA3"/>
    <w:rsid w:val="002E0794"/>
    <w:rsid w:val="002E1F46"/>
    <w:rsid w:val="002E6AAE"/>
    <w:rsid w:val="002E7993"/>
    <w:rsid w:val="002F038C"/>
    <w:rsid w:val="002F1B24"/>
    <w:rsid w:val="002F2CCD"/>
    <w:rsid w:val="002F3808"/>
    <w:rsid w:val="002F3FF6"/>
    <w:rsid w:val="002F6520"/>
    <w:rsid w:val="00301EBB"/>
    <w:rsid w:val="003103C7"/>
    <w:rsid w:val="00313322"/>
    <w:rsid w:val="00320906"/>
    <w:rsid w:val="00330663"/>
    <w:rsid w:val="003374F6"/>
    <w:rsid w:val="00346B98"/>
    <w:rsid w:val="00352B1E"/>
    <w:rsid w:val="003547C1"/>
    <w:rsid w:val="0035556E"/>
    <w:rsid w:val="00364E5D"/>
    <w:rsid w:val="003710A8"/>
    <w:rsid w:val="00375EA6"/>
    <w:rsid w:val="003845C6"/>
    <w:rsid w:val="00395EEB"/>
    <w:rsid w:val="003975BD"/>
    <w:rsid w:val="003A272B"/>
    <w:rsid w:val="003A49EE"/>
    <w:rsid w:val="003A6D6E"/>
    <w:rsid w:val="003C46B2"/>
    <w:rsid w:val="003C760E"/>
    <w:rsid w:val="003D59CB"/>
    <w:rsid w:val="003D71D1"/>
    <w:rsid w:val="003E2EA3"/>
    <w:rsid w:val="003E795C"/>
    <w:rsid w:val="003F1A35"/>
    <w:rsid w:val="0040064F"/>
    <w:rsid w:val="00400D17"/>
    <w:rsid w:val="004148E3"/>
    <w:rsid w:val="0041703B"/>
    <w:rsid w:val="00422A66"/>
    <w:rsid w:val="004249AF"/>
    <w:rsid w:val="00427514"/>
    <w:rsid w:val="00432067"/>
    <w:rsid w:val="004462C8"/>
    <w:rsid w:val="00446647"/>
    <w:rsid w:val="00451536"/>
    <w:rsid w:val="004608D8"/>
    <w:rsid w:val="00462C52"/>
    <w:rsid w:val="00463104"/>
    <w:rsid w:val="0048615E"/>
    <w:rsid w:val="004941F1"/>
    <w:rsid w:val="004B7CA1"/>
    <w:rsid w:val="004D3548"/>
    <w:rsid w:val="004D45B4"/>
    <w:rsid w:val="004D7198"/>
    <w:rsid w:val="004F0CD3"/>
    <w:rsid w:val="004F2746"/>
    <w:rsid w:val="004F404C"/>
    <w:rsid w:val="005148E2"/>
    <w:rsid w:val="005232E9"/>
    <w:rsid w:val="00525400"/>
    <w:rsid w:val="00533E44"/>
    <w:rsid w:val="00545D40"/>
    <w:rsid w:val="00547282"/>
    <w:rsid w:val="005474DA"/>
    <w:rsid w:val="00555EC4"/>
    <w:rsid w:val="0056470D"/>
    <w:rsid w:val="00570E84"/>
    <w:rsid w:val="00571D8D"/>
    <w:rsid w:val="00573188"/>
    <w:rsid w:val="00573884"/>
    <w:rsid w:val="00573CBB"/>
    <w:rsid w:val="00573E25"/>
    <w:rsid w:val="0057490B"/>
    <w:rsid w:val="0057723E"/>
    <w:rsid w:val="00580819"/>
    <w:rsid w:val="005863A0"/>
    <w:rsid w:val="00592204"/>
    <w:rsid w:val="005A45FA"/>
    <w:rsid w:val="005A6917"/>
    <w:rsid w:val="005B1E0C"/>
    <w:rsid w:val="005B46CF"/>
    <w:rsid w:val="005D3CED"/>
    <w:rsid w:val="005D7A1C"/>
    <w:rsid w:val="005E3B75"/>
    <w:rsid w:val="005E4C44"/>
    <w:rsid w:val="005E55EF"/>
    <w:rsid w:val="005E59A5"/>
    <w:rsid w:val="00601339"/>
    <w:rsid w:val="00613283"/>
    <w:rsid w:val="00613783"/>
    <w:rsid w:val="00614291"/>
    <w:rsid w:val="00623538"/>
    <w:rsid w:val="006251D9"/>
    <w:rsid w:val="00627F81"/>
    <w:rsid w:val="00633B3E"/>
    <w:rsid w:val="0064246F"/>
    <w:rsid w:val="006469AB"/>
    <w:rsid w:val="006540D1"/>
    <w:rsid w:val="006573B1"/>
    <w:rsid w:val="00664017"/>
    <w:rsid w:val="0068117C"/>
    <w:rsid w:val="006848FA"/>
    <w:rsid w:val="00692200"/>
    <w:rsid w:val="00696740"/>
    <w:rsid w:val="006A2D2C"/>
    <w:rsid w:val="006B0F33"/>
    <w:rsid w:val="006B4D0E"/>
    <w:rsid w:val="006B5918"/>
    <w:rsid w:val="006B5E67"/>
    <w:rsid w:val="006B6B7C"/>
    <w:rsid w:val="006D2888"/>
    <w:rsid w:val="006E094E"/>
    <w:rsid w:val="006E0CEF"/>
    <w:rsid w:val="006E39AB"/>
    <w:rsid w:val="006F2B7B"/>
    <w:rsid w:val="006F42F2"/>
    <w:rsid w:val="006F57F4"/>
    <w:rsid w:val="00706C99"/>
    <w:rsid w:val="0072121D"/>
    <w:rsid w:val="0072558E"/>
    <w:rsid w:val="00735F82"/>
    <w:rsid w:val="0073780F"/>
    <w:rsid w:val="00743649"/>
    <w:rsid w:val="00752274"/>
    <w:rsid w:val="00753113"/>
    <w:rsid w:val="00765DED"/>
    <w:rsid w:val="00773A49"/>
    <w:rsid w:val="007838D4"/>
    <w:rsid w:val="007A4FA9"/>
    <w:rsid w:val="007A5A95"/>
    <w:rsid w:val="007B4CF5"/>
    <w:rsid w:val="007C5D42"/>
    <w:rsid w:val="007D1FE2"/>
    <w:rsid w:val="007D3B6D"/>
    <w:rsid w:val="007E234F"/>
    <w:rsid w:val="007E4F9B"/>
    <w:rsid w:val="007F722A"/>
    <w:rsid w:val="0080130A"/>
    <w:rsid w:val="00801B1A"/>
    <w:rsid w:val="00805B99"/>
    <w:rsid w:val="00812C61"/>
    <w:rsid w:val="0081355C"/>
    <w:rsid w:val="00813EAF"/>
    <w:rsid w:val="008237F4"/>
    <w:rsid w:val="00830A99"/>
    <w:rsid w:val="00835D57"/>
    <w:rsid w:val="008379CF"/>
    <w:rsid w:val="008529C8"/>
    <w:rsid w:val="00854F16"/>
    <w:rsid w:val="0086282B"/>
    <w:rsid w:val="00873BEF"/>
    <w:rsid w:val="00874F22"/>
    <w:rsid w:val="008764D3"/>
    <w:rsid w:val="00876DA3"/>
    <w:rsid w:val="00884E17"/>
    <w:rsid w:val="00890484"/>
    <w:rsid w:val="00895A07"/>
    <w:rsid w:val="008A7810"/>
    <w:rsid w:val="008B16DF"/>
    <w:rsid w:val="008B19DD"/>
    <w:rsid w:val="008B3054"/>
    <w:rsid w:val="008C2E0C"/>
    <w:rsid w:val="008C4011"/>
    <w:rsid w:val="008D0967"/>
    <w:rsid w:val="008F017B"/>
    <w:rsid w:val="008F02AE"/>
    <w:rsid w:val="008F4647"/>
    <w:rsid w:val="00903EDA"/>
    <w:rsid w:val="009127A7"/>
    <w:rsid w:val="0091380C"/>
    <w:rsid w:val="009148D0"/>
    <w:rsid w:val="0092175E"/>
    <w:rsid w:val="00926E64"/>
    <w:rsid w:val="00931B31"/>
    <w:rsid w:val="00934F11"/>
    <w:rsid w:val="00936257"/>
    <w:rsid w:val="00936A0C"/>
    <w:rsid w:val="0094259C"/>
    <w:rsid w:val="00942AD3"/>
    <w:rsid w:val="0094779F"/>
    <w:rsid w:val="00962D1D"/>
    <w:rsid w:val="0096333D"/>
    <w:rsid w:val="00963847"/>
    <w:rsid w:val="00966C84"/>
    <w:rsid w:val="00967480"/>
    <w:rsid w:val="00967F70"/>
    <w:rsid w:val="00973DE1"/>
    <w:rsid w:val="00980504"/>
    <w:rsid w:val="0098178F"/>
    <w:rsid w:val="00981B77"/>
    <w:rsid w:val="00985FAC"/>
    <w:rsid w:val="00996472"/>
    <w:rsid w:val="009B0CE7"/>
    <w:rsid w:val="009C328D"/>
    <w:rsid w:val="009C512D"/>
    <w:rsid w:val="009D2917"/>
    <w:rsid w:val="009D3F6E"/>
    <w:rsid w:val="009D437E"/>
    <w:rsid w:val="009D786C"/>
    <w:rsid w:val="009E2271"/>
    <w:rsid w:val="009E6229"/>
    <w:rsid w:val="009F3D02"/>
    <w:rsid w:val="00A042C0"/>
    <w:rsid w:val="00A04D87"/>
    <w:rsid w:val="00A0609F"/>
    <w:rsid w:val="00A17FF3"/>
    <w:rsid w:val="00A212F0"/>
    <w:rsid w:val="00A3456A"/>
    <w:rsid w:val="00A36D5D"/>
    <w:rsid w:val="00A4333A"/>
    <w:rsid w:val="00A43C7C"/>
    <w:rsid w:val="00A44AE1"/>
    <w:rsid w:val="00A462FD"/>
    <w:rsid w:val="00A51512"/>
    <w:rsid w:val="00A56506"/>
    <w:rsid w:val="00A57680"/>
    <w:rsid w:val="00A62406"/>
    <w:rsid w:val="00A64B03"/>
    <w:rsid w:val="00A66847"/>
    <w:rsid w:val="00A72D9C"/>
    <w:rsid w:val="00A75533"/>
    <w:rsid w:val="00A758A5"/>
    <w:rsid w:val="00A80419"/>
    <w:rsid w:val="00A877C6"/>
    <w:rsid w:val="00A91192"/>
    <w:rsid w:val="00A92F0D"/>
    <w:rsid w:val="00A93340"/>
    <w:rsid w:val="00A9466F"/>
    <w:rsid w:val="00A96241"/>
    <w:rsid w:val="00A97D88"/>
    <w:rsid w:val="00AA6FC0"/>
    <w:rsid w:val="00AB3B4F"/>
    <w:rsid w:val="00AB66AD"/>
    <w:rsid w:val="00AD2A19"/>
    <w:rsid w:val="00AD48EA"/>
    <w:rsid w:val="00AE09EE"/>
    <w:rsid w:val="00AE1A60"/>
    <w:rsid w:val="00AE676F"/>
    <w:rsid w:val="00AE70EE"/>
    <w:rsid w:val="00AF3A3A"/>
    <w:rsid w:val="00AF408F"/>
    <w:rsid w:val="00AF5EA2"/>
    <w:rsid w:val="00B01CC6"/>
    <w:rsid w:val="00B05334"/>
    <w:rsid w:val="00B06444"/>
    <w:rsid w:val="00B15603"/>
    <w:rsid w:val="00B22258"/>
    <w:rsid w:val="00B425B1"/>
    <w:rsid w:val="00B44C00"/>
    <w:rsid w:val="00B528D4"/>
    <w:rsid w:val="00B57D6D"/>
    <w:rsid w:val="00B83A55"/>
    <w:rsid w:val="00B87516"/>
    <w:rsid w:val="00BA5DFC"/>
    <w:rsid w:val="00BB0D92"/>
    <w:rsid w:val="00BB2FA9"/>
    <w:rsid w:val="00BB510B"/>
    <w:rsid w:val="00BB7BD4"/>
    <w:rsid w:val="00BD4E16"/>
    <w:rsid w:val="00BD60E2"/>
    <w:rsid w:val="00BE1AF1"/>
    <w:rsid w:val="00BF3E6A"/>
    <w:rsid w:val="00C042B3"/>
    <w:rsid w:val="00C04CF8"/>
    <w:rsid w:val="00C0541C"/>
    <w:rsid w:val="00C13126"/>
    <w:rsid w:val="00C143B3"/>
    <w:rsid w:val="00C23004"/>
    <w:rsid w:val="00C27E66"/>
    <w:rsid w:val="00C360EB"/>
    <w:rsid w:val="00C36275"/>
    <w:rsid w:val="00C50746"/>
    <w:rsid w:val="00C50AB9"/>
    <w:rsid w:val="00C51095"/>
    <w:rsid w:val="00C536E8"/>
    <w:rsid w:val="00C56E72"/>
    <w:rsid w:val="00C73AF9"/>
    <w:rsid w:val="00C76B63"/>
    <w:rsid w:val="00C81211"/>
    <w:rsid w:val="00C83DFD"/>
    <w:rsid w:val="00C91513"/>
    <w:rsid w:val="00CB0914"/>
    <w:rsid w:val="00CB3D50"/>
    <w:rsid w:val="00CB475C"/>
    <w:rsid w:val="00CB4B4F"/>
    <w:rsid w:val="00CB53C3"/>
    <w:rsid w:val="00CC1268"/>
    <w:rsid w:val="00CC408E"/>
    <w:rsid w:val="00CC4580"/>
    <w:rsid w:val="00CC6247"/>
    <w:rsid w:val="00CC6463"/>
    <w:rsid w:val="00CC652A"/>
    <w:rsid w:val="00CD1A9D"/>
    <w:rsid w:val="00CD1F2B"/>
    <w:rsid w:val="00CD48CC"/>
    <w:rsid w:val="00CE6D2F"/>
    <w:rsid w:val="00D042BE"/>
    <w:rsid w:val="00D04FA9"/>
    <w:rsid w:val="00D07A10"/>
    <w:rsid w:val="00D10084"/>
    <w:rsid w:val="00D11690"/>
    <w:rsid w:val="00D12413"/>
    <w:rsid w:val="00D17EFC"/>
    <w:rsid w:val="00D30D93"/>
    <w:rsid w:val="00D35DEE"/>
    <w:rsid w:val="00D41C5B"/>
    <w:rsid w:val="00D427F3"/>
    <w:rsid w:val="00D4442D"/>
    <w:rsid w:val="00D542AA"/>
    <w:rsid w:val="00D56752"/>
    <w:rsid w:val="00D70C53"/>
    <w:rsid w:val="00D71078"/>
    <w:rsid w:val="00D7570D"/>
    <w:rsid w:val="00D907EE"/>
    <w:rsid w:val="00D93980"/>
    <w:rsid w:val="00DA6714"/>
    <w:rsid w:val="00DB75A6"/>
    <w:rsid w:val="00DC3BF7"/>
    <w:rsid w:val="00DE08F9"/>
    <w:rsid w:val="00DE317D"/>
    <w:rsid w:val="00E00890"/>
    <w:rsid w:val="00E03814"/>
    <w:rsid w:val="00E072DD"/>
    <w:rsid w:val="00E258F7"/>
    <w:rsid w:val="00E25BD7"/>
    <w:rsid w:val="00E26CE1"/>
    <w:rsid w:val="00E31EC0"/>
    <w:rsid w:val="00E3525C"/>
    <w:rsid w:val="00E358A2"/>
    <w:rsid w:val="00E45E73"/>
    <w:rsid w:val="00E46D0E"/>
    <w:rsid w:val="00E6174D"/>
    <w:rsid w:val="00E7516F"/>
    <w:rsid w:val="00E82761"/>
    <w:rsid w:val="00E8455B"/>
    <w:rsid w:val="00E85A45"/>
    <w:rsid w:val="00E904E0"/>
    <w:rsid w:val="00E9217E"/>
    <w:rsid w:val="00EA2BC4"/>
    <w:rsid w:val="00EA4833"/>
    <w:rsid w:val="00EA7BE1"/>
    <w:rsid w:val="00EB1469"/>
    <w:rsid w:val="00EC21F7"/>
    <w:rsid w:val="00EC3B99"/>
    <w:rsid w:val="00ED024F"/>
    <w:rsid w:val="00ED45A6"/>
    <w:rsid w:val="00F025D8"/>
    <w:rsid w:val="00F137D4"/>
    <w:rsid w:val="00F13965"/>
    <w:rsid w:val="00F15711"/>
    <w:rsid w:val="00F17256"/>
    <w:rsid w:val="00F17DF4"/>
    <w:rsid w:val="00F279F1"/>
    <w:rsid w:val="00F341A1"/>
    <w:rsid w:val="00F41984"/>
    <w:rsid w:val="00F4474E"/>
    <w:rsid w:val="00F520A7"/>
    <w:rsid w:val="00F52920"/>
    <w:rsid w:val="00F530AA"/>
    <w:rsid w:val="00F56185"/>
    <w:rsid w:val="00F6540C"/>
    <w:rsid w:val="00F65912"/>
    <w:rsid w:val="00F71B9A"/>
    <w:rsid w:val="00F77968"/>
    <w:rsid w:val="00F80CFB"/>
    <w:rsid w:val="00F84561"/>
    <w:rsid w:val="00F84E27"/>
    <w:rsid w:val="00F9346F"/>
    <w:rsid w:val="00FA4DA7"/>
    <w:rsid w:val="00FA5484"/>
    <w:rsid w:val="00FB131C"/>
    <w:rsid w:val="00FD1874"/>
    <w:rsid w:val="00FE4797"/>
    <w:rsid w:val="00FE6598"/>
    <w:rsid w:val="00FE7EB5"/>
    <w:rsid w:val="00FF253E"/>
    <w:rsid w:val="00FF31DB"/>
    <w:rsid w:val="00FF58A8"/>
    <w:rsid w:val="02699CDA"/>
    <w:rsid w:val="034E36AF"/>
    <w:rsid w:val="04C7178B"/>
    <w:rsid w:val="05464C54"/>
    <w:rsid w:val="068EC3F7"/>
    <w:rsid w:val="08AF780C"/>
    <w:rsid w:val="08BF5207"/>
    <w:rsid w:val="097291B2"/>
    <w:rsid w:val="0A9602BD"/>
    <w:rsid w:val="0BACF335"/>
    <w:rsid w:val="0CBC899A"/>
    <w:rsid w:val="0D37BE5C"/>
    <w:rsid w:val="0D88BE6E"/>
    <w:rsid w:val="0DC0CFB3"/>
    <w:rsid w:val="0DC21D8C"/>
    <w:rsid w:val="0F70DCE3"/>
    <w:rsid w:val="10605A44"/>
    <w:rsid w:val="12D888DD"/>
    <w:rsid w:val="12F3D956"/>
    <w:rsid w:val="13E96261"/>
    <w:rsid w:val="1418F842"/>
    <w:rsid w:val="14728B3C"/>
    <w:rsid w:val="14BE0AC1"/>
    <w:rsid w:val="159579FE"/>
    <w:rsid w:val="15E49DBF"/>
    <w:rsid w:val="169265A8"/>
    <w:rsid w:val="170CB733"/>
    <w:rsid w:val="17B5FB61"/>
    <w:rsid w:val="186ABCA8"/>
    <w:rsid w:val="18CC34D2"/>
    <w:rsid w:val="1A501A7D"/>
    <w:rsid w:val="1A7F2F49"/>
    <w:rsid w:val="1A8AF692"/>
    <w:rsid w:val="1AC1DB2A"/>
    <w:rsid w:val="1CA54CAB"/>
    <w:rsid w:val="1EBE9634"/>
    <w:rsid w:val="1FBC89AC"/>
    <w:rsid w:val="20029B60"/>
    <w:rsid w:val="2019C9BF"/>
    <w:rsid w:val="2282CD69"/>
    <w:rsid w:val="23A61AD4"/>
    <w:rsid w:val="253301FC"/>
    <w:rsid w:val="26BFDEAB"/>
    <w:rsid w:val="270DB17F"/>
    <w:rsid w:val="28FE0D8E"/>
    <w:rsid w:val="2979FBAC"/>
    <w:rsid w:val="299C0AF4"/>
    <w:rsid w:val="2B78EA04"/>
    <w:rsid w:val="2CEDBC5C"/>
    <w:rsid w:val="2D19EC53"/>
    <w:rsid w:val="2D50F13A"/>
    <w:rsid w:val="2DC4E528"/>
    <w:rsid w:val="2DD6EE82"/>
    <w:rsid w:val="2E0AE86B"/>
    <w:rsid w:val="2E367D63"/>
    <w:rsid w:val="2FB6A815"/>
    <w:rsid w:val="302B94C2"/>
    <w:rsid w:val="3084CFE9"/>
    <w:rsid w:val="32E9E472"/>
    <w:rsid w:val="34686031"/>
    <w:rsid w:val="349FC072"/>
    <w:rsid w:val="36419DFD"/>
    <w:rsid w:val="3679F501"/>
    <w:rsid w:val="367B466F"/>
    <w:rsid w:val="39B1C599"/>
    <w:rsid w:val="3A2939B3"/>
    <w:rsid w:val="3B4BA3C5"/>
    <w:rsid w:val="3C30280B"/>
    <w:rsid w:val="3E338245"/>
    <w:rsid w:val="3EB14C44"/>
    <w:rsid w:val="3FAC32F0"/>
    <w:rsid w:val="406A1713"/>
    <w:rsid w:val="407E2DA4"/>
    <w:rsid w:val="409987B3"/>
    <w:rsid w:val="40EA2E28"/>
    <w:rsid w:val="41C9BE15"/>
    <w:rsid w:val="42A7EBD2"/>
    <w:rsid w:val="434BF4C8"/>
    <w:rsid w:val="4575E1DF"/>
    <w:rsid w:val="467634FF"/>
    <w:rsid w:val="469EAF2B"/>
    <w:rsid w:val="4885AF2E"/>
    <w:rsid w:val="489B0B21"/>
    <w:rsid w:val="4921D5AA"/>
    <w:rsid w:val="4ADA5672"/>
    <w:rsid w:val="4D0AB694"/>
    <w:rsid w:val="4E0E3C6A"/>
    <w:rsid w:val="4E12A034"/>
    <w:rsid w:val="4FAE7095"/>
    <w:rsid w:val="50F65C38"/>
    <w:rsid w:val="51EB56FF"/>
    <w:rsid w:val="51EB8E8C"/>
    <w:rsid w:val="52F0C6A2"/>
    <w:rsid w:val="5364DA33"/>
    <w:rsid w:val="57EE52E6"/>
    <w:rsid w:val="57FD2962"/>
    <w:rsid w:val="58508CBD"/>
    <w:rsid w:val="5A2DC5BB"/>
    <w:rsid w:val="5BE016D1"/>
    <w:rsid w:val="5BF05740"/>
    <w:rsid w:val="5CDDBB35"/>
    <w:rsid w:val="5D4DCE58"/>
    <w:rsid w:val="5EAC0AEA"/>
    <w:rsid w:val="5F37761E"/>
    <w:rsid w:val="602F3E50"/>
    <w:rsid w:val="607D3F71"/>
    <w:rsid w:val="61A4CEED"/>
    <w:rsid w:val="61CB3124"/>
    <w:rsid w:val="63A376DB"/>
    <w:rsid w:val="65AAA84D"/>
    <w:rsid w:val="671AB93D"/>
    <w:rsid w:val="68588FFF"/>
    <w:rsid w:val="6A4EF304"/>
    <w:rsid w:val="6B0D00BC"/>
    <w:rsid w:val="6B2E1464"/>
    <w:rsid w:val="6B6C706E"/>
    <w:rsid w:val="6D965C47"/>
    <w:rsid w:val="6DDCD0E4"/>
    <w:rsid w:val="6EC194C8"/>
    <w:rsid w:val="7065730D"/>
    <w:rsid w:val="711329CC"/>
    <w:rsid w:val="73BC4B9C"/>
    <w:rsid w:val="73FD0B96"/>
    <w:rsid w:val="7552526F"/>
    <w:rsid w:val="77C9EC02"/>
    <w:rsid w:val="77DAED24"/>
    <w:rsid w:val="791D0566"/>
    <w:rsid w:val="7A785EEC"/>
    <w:rsid w:val="7BB26F59"/>
    <w:rsid w:val="7EEFF4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F6AFF"/>
  <w15:chartTrackingRefBased/>
  <w15:docId w15:val="{2E7B0E9D-819D-439E-ADF2-5EE2B706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 w:type="character" w:customStyle="1" w:styleId="normaltextrun">
    <w:name w:val="normaltextrun"/>
    <w:basedOn w:val="DefaultParagraphFont"/>
    <w:rsid w:val="006E0CE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721557700">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 w:id="1477181817">
      <w:bodyDiv w:val="1"/>
      <w:marLeft w:val="0"/>
      <w:marRight w:val="0"/>
      <w:marTop w:val="0"/>
      <w:marBottom w:val="0"/>
      <w:divBdr>
        <w:top w:val="none" w:sz="0" w:space="0" w:color="auto"/>
        <w:left w:val="none" w:sz="0" w:space="0" w:color="auto"/>
        <w:bottom w:val="none" w:sz="0" w:space="0" w:color="auto"/>
        <w:right w:val="none" w:sz="0" w:space="0" w:color="auto"/>
      </w:divBdr>
    </w:div>
    <w:div w:id="1546260267">
      <w:bodyDiv w:val="1"/>
      <w:marLeft w:val="0"/>
      <w:marRight w:val="0"/>
      <w:marTop w:val="0"/>
      <w:marBottom w:val="0"/>
      <w:divBdr>
        <w:top w:val="none" w:sz="0" w:space="0" w:color="auto"/>
        <w:left w:val="none" w:sz="0" w:space="0" w:color="auto"/>
        <w:bottom w:val="none" w:sz="0" w:space="0" w:color="auto"/>
        <w:right w:val="none" w:sz="0" w:space="0" w:color="auto"/>
      </w:divBdr>
    </w:div>
    <w:div w:id="158494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ecadesap@decades-cg.com" TargetMode="External"/><Relationship Id="rId5" Type="http://schemas.openxmlformats.org/officeDocument/2006/relationships/styles" Target="styles.xml"/><Relationship Id="rId10" Type="http://schemas.openxmlformats.org/officeDocument/2006/relationships/hyperlink" Target="mailto:ap@bancroft.org"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F1B6D6-22A6-4AE5-A5F3-C06C3721E1A4}">
  <ds:schemaRefs>
    <ds:schemaRef ds:uri="http://schemas.microsoft.com/sharepoint/v3/contenttype/forms"/>
  </ds:schemaRefs>
</ds:datastoreItem>
</file>

<file path=customXml/itemProps2.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3.xml><?xml version="1.0" encoding="utf-8"?>
<ds:datastoreItem xmlns:ds="http://schemas.openxmlformats.org/officeDocument/2006/customXml" ds:itemID="{D12962A6-6D47-4620-B4F8-D57BD7063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62</TotalTime>
  <Pages>1</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STANDARD TERMS AND CONDITIONS</vt:lpstr>
    </vt:vector>
  </TitlesOfParts>
  <Company>JH</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19</cp:revision>
  <cp:lastPrinted>2023-08-15T14:49:00Z</cp:lastPrinted>
  <dcterms:created xsi:type="dcterms:W3CDTF">2026-04-01T15:44:00Z</dcterms:created>
  <dcterms:modified xsi:type="dcterms:W3CDTF">2026-04-20T17:34:00Z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0x010100C614975365D4AC42BFB5810AE2B4BAFE</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970cbd98e1b39bc2f6411462b42de99e43453e06c8dd780ac24d33456d16db74</vt:lpwstr>
  </property>
  <property fmtid="{D5CDD505-2E9C-101B-9397-08002B2CF9AE}" pid="11" name="docLang">
    <vt:lpwstr>en</vt:lpwstr>
  </property>
</Properties>
</file>